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122"/>
        <w:gridCol w:w="3260"/>
        <w:gridCol w:w="2977"/>
        <w:gridCol w:w="2551"/>
      </w:tblGrid>
      <w:tr w:rsidR="00442F74" w:rsidTr="00211C80">
        <w:trPr>
          <w:trHeight w:val="701"/>
        </w:trPr>
        <w:tc>
          <w:tcPr>
            <w:tcW w:w="2122" w:type="dxa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  <w:tr w:rsidR="00442F74" w:rsidTr="00211C80">
        <w:tc>
          <w:tcPr>
            <w:tcW w:w="2122" w:type="dxa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211C80">
              <w:rPr>
                <w:rFonts w:ascii="黑体" w:eastAsia="黑体" w:hAnsi="黑体" w:hint="eastAsia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 w:rsidR="00442F74" w:rsidRPr="00211C80" w:rsidRDefault="00442F74" w:rsidP="00211C80">
            <w:pPr>
              <w:jc w:val="center"/>
              <w:rPr>
                <w:rFonts w:ascii="黑体" w:eastAsia="黑体" w:hAnsi="黑体"/>
                <w:sz w:val="30"/>
                <w:szCs w:val="30"/>
              </w:rPr>
            </w:pPr>
          </w:p>
        </w:tc>
      </w:tr>
    </w:tbl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网贷手机</w:t>
      </w:r>
      <w:r>
        <w:rPr>
          <w:rFonts w:ascii="黑体" w:eastAsia="黑体" w:hAnsi="黑体"/>
          <w:sz w:val="52"/>
          <w:szCs w:val="52"/>
        </w:rPr>
        <w:t>APP</w:t>
      </w:r>
      <w:r>
        <w:rPr>
          <w:rFonts w:ascii="黑体" w:eastAsia="黑体" w:hAnsi="黑体" w:hint="eastAsia"/>
          <w:sz w:val="52"/>
          <w:szCs w:val="52"/>
        </w:rPr>
        <w:t>接口文档</w:t>
      </w:r>
    </w:p>
    <w:p w:rsidR="00442F74" w:rsidRDefault="00442F74" w:rsidP="007003B6">
      <w:pPr>
        <w:tabs>
          <w:tab w:val="left" w:pos="5954"/>
        </w:tabs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</w:p>
    <w:p w:rsidR="00442F74" w:rsidRDefault="00442F74">
      <w:pPr>
        <w:widowControl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:rsidR="00442F74" w:rsidRDefault="00442F74" w:rsidP="007003B6">
      <w:pPr>
        <w:spacing w:afterLines="10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修订控制页</w:t>
      </w:r>
    </w:p>
    <w:tbl>
      <w:tblPr>
        <w:tblW w:w="14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29"/>
        <w:gridCol w:w="2410"/>
        <w:gridCol w:w="2977"/>
        <w:gridCol w:w="2693"/>
        <w:gridCol w:w="1843"/>
        <w:gridCol w:w="3397"/>
      </w:tblGrid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center"/>
              <w:rPr>
                <w:b/>
                <w:sz w:val="28"/>
                <w:szCs w:val="28"/>
              </w:rPr>
            </w:pPr>
            <w:r w:rsidRPr="00211C80">
              <w:rPr>
                <w:rFonts w:hint="eastAsia"/>
                <w:b/>
                <w:sz w:val="28"/>
                <w:szCs w:val="28"/>
              </w:rPr>
              <w:t>修订人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V1</w:t>
            </w:r>
            <w:r w:rsidRPr="00211C80">
              <w:rPr>
                <w:rFonts w:ascii="宋体"/>
                <w:sz w:val="28"/>
                <w:szCs w:val="28"/>
              </w:rPr>
              <w:t>.0</w:t>
            </w: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20150515</w:t>
            </w: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王侃涛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V1.1</w:t>
            </w: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/>
                <w:sz w:val="28"/>
                <w:szCs w:val="28"/>
              </w:rPr>
              <w:t>20150516</w:t>
            </w: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sz w:val="28"/>
                <w:szCs w:val="28"/>
              </w:rPr>
            </w:pPr>
            <w:r w:rsidRPr="00211C80">
              <w:rPr>
                <w:rFonts w:ascii="宋体" w:hAnsi="宋体" w:hint="eastAsia"/>
                <w:sz w:val="28"/>
                <w:szCs w:val="28"/>
              </w:rPr>
              <w:t>王侃涛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 w:rsidR="00442F74" w:rsidRPr="00211C80" w:rsidRDefault="00442F74" w:rsidP="00211C80">
            <w:pPr>
              <w:jc w:val="left"/>
              <w:rPr>
                <w:rFonts w:ascii="宋体"/>
                <w:b/>
                <w:sz w:val="28"/>
                <w:szCs w:val="28"/>
              </w:rPr>
            </w:pPr>
          </w:p>
        </w:tc>
      </w:tr>
    </w:tbl>
    <w:p w:rsidR="00442F74" w:rsidRDefault="00442F74">
      <w:pPr>
        <w:rPr>
          <w:b/>
          <w:sz w:val="28"/>
          <w:szCs w:val="28"/>
        </w:rPr>
      </w:pPr>
    </w:p>
    <w:p w:rsidR="00442F74" w:rsidRDefault="00442F74">
      <w:pPr>
        <w:pStyle w:val="TOC10"/>
        <w:jc w:val="center"/>
      </w:pPr>
      <w:r>
        <w:rPr>
          <w:rFonts w:hint="eastAsia"/>
          <w:lang w:val="zh-CN"/>
        </w:rPr>
        <w:t>目</w:t>
      </w:r>
      <w:r>
        <w:rPr>
          <w:lang w:val="zh-CN"/>
        </w:rPr>
        <w:t xml:space="preserve">    </w:t>
      </w:r>
      <w:r>
        <w:rPr>
          <w:rFonts w:hint="eastAsia"/>
          <w:lang w:val="zh-CN"/>
        </w:rPr>
        <w:t>录</w:t>
      </w:r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1549917" w:history="1">
        <w:r w:rsidRPr="003E2BC3">
          <w:rPr>
            <w:rStyle w:val="Hyperlink"/>
            <w:rFonts w:hint="eastAsia"/>
            <w:noProof/>
          </w:rPr>
          <w:t>第一章</w:t>
        </w:r>
        <w:r w:rsidRPr="003E2BC3">
          <w:rPr>
            <w:rStyle w:val="Hyperlink"/>
            <w:noProof/>
          </w:rPr>
          <w:t xml:space="preserve"> </w:t>
        </w:r>
        <w:r w:rsidRPr="003E2BC3">
          <w:rPr>
            <w:rStyle w:val="Hyperlink"/>
            <w:rFonts w:hint="eastAsia"/>
            <w:noProof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_Toc421549917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18" w:history="1">
        <w:r w:rsidRPr="003E2BC3">
          <w:rPr>
            <w:rStyle w:val="Hyperlink"/>
            <w:rFonts w:hint="eastAsia"/>
            <w:noProof/>
          </w:rPr>
          <w:t>一、首页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_Toc421549918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19" w:history="1">
        <w:r w:rsidRPr="003E2BC3">
          <w:rPr>
            <w:rStyle w:val="Hyperlink"/>
            <w:rFonts w:ascii="宋体" w:hAnsi="宋体"/>
            <w:noProof/>
          </w:rPr>
          <w:t>1</w:t>
        </w:r>
        <w:r w:rsidRPr="003E2BC3">
          <w:rPr>
            <w:rStyle w:val="Hyperlink"/>
            <w:rFonts w:ascii="宋体" w:hAnsi="宋体" w:hint="eastAsia"/>
            <w:noProof/>
          </w:rPr>
          <w:t>、首页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_Toc421549919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0" w:history="1">
        <w:r w:rsidRPr="003E2BC3">
          <w:rPr>
            <w:rStyle w:val="Hyperlink"/>
            <w:rFonts w:hint="eastAsia"/>
            <w:noProof/>
          </w:rPr>
          <w:t>二、投资中心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1" w:history="1">
        <w:r w:rsidRPr="003E2BC3">
          <w:rPr>
            <w:rStyle w:val="Hyperlink"/>
            <w:rFonts w:ascii="宋体" w:hAnsi="宋体"/>
            <w:noProof/>
          </w:rPr>
          <w:t>1</w:t>
        </w:r>
        <w:r w:rsidRPr="003E2BC3">
          <w:rPr>
            <w:rStyle w:val="Hyperlink"/>
            <w:rFonts w:ascii="宋体" w:hAnsi="宋体" w:hint="eastAsia"/>
            <w:noProof/>
          </w:rPr>
          <w:t>、投资中心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2" w:history="1">
        <w:r w:rsidRPr="003E2BC3">
          <w:rPr>
            <w:rStyle w:val="Hyperlink"/>
            <w:rFonts w:ascii="宋体" w:hAnsi="宋体"/>
            <w:noProof/>
          </w:rPr>
          <w:t>2</w:t>
        </w:r>
        <w:r w:rsidRPr="003E2BC3">
          <w:rPr>
            <w:rStyle w:val="Hyperlink"/>
            <w:rFonts w:ascii="宋体" w:hAnsi="宋体" w:hint="eastAsia"/>
            <w:noProof/>
          </w:rPr>
          <w:t>、项目详情页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3" w:history="1">
        <w:r w:rsidRPr="003E2BC3">
          <w:rPr>
            <w:rStyle w:val="Hyperlink"/>
            <w:rFonts w:ascii="宋体" w:hAnsi="宋体"/>
            <w:noProof/>
          </w:rPr>
          <w:t>3</w:t>
        </w:r>
        <w:r w:rsidRPr="003E2BC3">
          <w:rPr>
            <w:rStyle w:val="Hyperlink"/>
            <w:rFonts w:ascii="宋体" w:hAnsi="宋体" w:hint="eastAsia"/>
            <w:noProof/>
          </w:rPr>
          <w:t>、获取单个项目投资记录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4" w:history="1">
        <w:r w:rsidRPr="003E2BC3">
          <w:rPr>
            <w:rStyle w:val="Hyperlink"/>
            <w:rFonts w:ascii="宋体" w:hAnsi="宋体"/>
            <w:noProof/>
          </w:rPr>
          <w:t>4</w:t>
        </w:r>
        <w:r w:rsidRPr="003E2BC3">
          <w:rPr>
            <w:rStyle w:val="Hyperlink"/>
            <w:rFonts w:ascii="宋体" w:hAnsi="宋体" w:hint="eastAsia"/>
            <w:noProof/>
          </w:rPr>
          <w:t>、投资项目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5" w:history="1">
        <w:r w:rsidRPr="003E2BC3">
          <w:rPr>
            <w:rStyle w:val="Hyperlink"/>
            <w:rFonts w:hint="eastAsia"/>
            <w:noProof/>
          </w:rPr>
          <w:t>三、登录注册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6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7" w:history="1">
        <w:r w:rsidRPr="003E2BC3">
          <w:rPr>
            <w:rStyle w:val="Hyperlink"/>
            <w:rFonts w:ascii="宋体"/>
            <w:noProof/>
          </w:rPr>
          <w:t>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找回登录密码验证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8" w:history="1">
        <w:r w:rsidRPr="003E2BC3">
          <w:rPr>
            <w:rStyle w:val="Hyperlink"/>
            <w:rFonts w:ascii="宋体"/>
            <w:noProof/>
          </w:rPr>
          <w:t>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重置登录密码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29" w:history="1">
        <w:r w:rsidRPr="003E2BC3">
          <w:rPr>
            <w:rStyle w:val="Hyperlink"/>
            <w:rFonts w:ascii="宋体"/>
            <w:noProof/>
          </w:rPr>
          <w:t>4.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0" w:history="1">
        <w:r w:rsidRPr="003E2BC3">
          <w:rPr>
            <w:rStyle w:val="Hyperlink"/>
            <w:rFonts w:ascii="宋体"/>
            <w:noProof/>
          </w:rPr>
          <w:t>5.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短信验证码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1" w:history="1">
        <w:r w:rsidRPr="003E2BC3">
          <w:rPr>
            <w:rStyle w:val="Hyperlink"/>
            <w:rFonts w:hint="eastAsia"/>
            <w:noProof/>
          </w:rPr>
          <w:t>四、会员中心首页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2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会员中心首页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3" w:history="1">
        <w:r w:rsidRPr="003E2BC3">
          <w:rPr>
            <w:rStyle w:val="Hyperlink"/>
            <w:rFonts w:hint="eastAsia"/>
            <w:noProof/>
          </w:rPr>
          <w:t>五、会员账户管理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4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账户管理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5" w:history="1">
        <w:r w:rsidRPr="003E2BC3">
          <w:rPr>
            <w:rStyle w:val="Hyperlink"/>
            <w:rFonts w:ascii="宋体"/>
            <w:noProof/>
          </w:rPr>
          <w:t>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实名认证为“未申请</w:t>
        </w:r>
        <w:r w:rsidRPr="003E2BC3">
          <w:rPr>
            <w:rStyle w:val="Hyperlink"/>
            <w:rFonts w:ascii="宋体"/>
            <w:noProof/>
          </w:rPr>
          <w:t>”</w:t>
        </w:r>
        <w:r w:rsidRPr="003E2BC3">
          <w:rPr>
            <w:rStyle w:val="Hyperlink"/>
            <w:rFonts w:ascii="宋体" w:hAnsi="宋体" w:hint="eastAsia"/>
            <w:noProof/>
          </w:rPr>
          <w:t>或“未通过”时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6" w:history="1">
        <w:r w:rsidRPr="003E2BC3">
          <w:rPr>
            <w:rStyle w:val="Hyperlink"/>
            <w:rFonts w:ascii="宋体"/>
            <w:noProof/>
          </w:rPr>
          <w:t>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实名认证为“审核中”时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7" w:history="1">
        <w:r w:rsidRPr="003E2BC3">
          <w:rPr>
            <w:rStyle w:val="Hyperlink"/>
            <w:rFonts w:ascii="宋体"/>
            <w:noProof/>
          </w:rPr>
          <w:t>4.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更改手机认证验证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8" w:history="1">
        <w:r w:rsidRPr="003E2BC3">
          <w:rPr>
            <w:rStyle w:val="Hyperlink"/>
            <w:rFonts w:ascii="宋体"/>
            <w:noProof/>
          </w:rPr>
          <w:t>5.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手机认证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39" w:history="1">
        <w:r w:rsidRPr="003E2BC3">
          <w:rPr>
            <w:rStyle w:val="Hyperlink"/>
            <w:rFonts w:ascii="宋体"/>
            <w:noProof/>
          </w:rPr>
          <w:t>6.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邮箱地址为空时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_Toc421549939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0" w:history="1">
        <w:r w:rsidRPr="003E2BC3">
          <w:rPr>
            <w:rStyle w:val="Hyperlink"/>
            <w:rFonts w:ascii="宋体"/>
            <w:noProof/>
          </w:rPr>
          <w:t>7.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邮箱地址不为空时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1" w:history="1">
        <w:r w:rsidRPr="003E2BC3">
          <w:rPr>
            <w:rStyle w:val="Hyperlink"/>
            <w:rFonts w:ascii="宋体"/>
            <w:noProof/>
          </w:rPr>
          <w:t>8.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银行卡未绑定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2" w:history="1">
        <w:r w:rsidRPr="003E2BC3">
          <w:rPr>
            <w:rStyle w:val="Hyperlink"/>
            <w:rFonts w:ascii="宋体"/>
            <w:noProof/>
          </w:rPr>
          <w:t>9.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银行卡已绑定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3" w:history="1">
        <w:r w:rsidRPr="003E2BC3">
          <w:rPr>
            <w:rStyle w:val="Hyperlink"/>
            <w:rFonts w:ascii="宋体"/>
            <w:noProof/>
          </w:rPr>
          <w:t>10.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登录密码设置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4" w:history="1">
        <w:r w:rsidRPr="003E2BC3">
          <w:rPr>
            <w:rStyle w:val="Hyperlink"/>
            <w:rFonts w:ascii="宋体"/>
            <w:noProof/>
          </w:rPr>
          <w:t>11.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添加安全密码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5" w:history="1">
        <w:r w:rsidRPr="003E2BC3">
          <w:rPr>
            <w:rStyle w:val="Hyperlink"/>
            <w:rFonts w:ascii="宋体"/>
            <w:noProof/>
          </w:rPr>
          <w:t>12.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修改安全密码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6" w:history="1">
        <w:r w:rsidRPr="003E2BC3">
          <w:rPr>
            <w:rStyle w:val="Hyperlink"/>
            <w:rFonts w:ascii="宋体"/>
            <w:noProof/>
          </w:rPr>
          <w:t>13.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忘记安全密码验证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7" w:history="1">
        <w:r w:rsidRPr="003E2BC3">
          <w:rPr>
            <w:rStyle w:val="Hyperlink"/>
            <w:rFonts w:ascii="宋体"/>
            <w:noProof/>
          </w:rPr>
          <w:t>14.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手势密码设置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8" w:history="1">
        <w:r w:rsidRPr="003E2BC3">
          <w:rPr>
            <w:rStyle w:val="Hyperlink"/>
            <w:rFonts w:ascii="宋体"/>
            <w:noProof/>
          </w:rPr>
          <w:t>15.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修改手势密码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49" w:history="1">
        <w:r w:rsidRPr="003E2BC3">
          <w:rPr>
            <w:rStyle w:val="Hyperlink"/>
            <w:rFonts w:ascii="宋体"/>
            <w:noProof/>
          </w:rPr>
          <w:t>16.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重置手势密码验证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_Toc421549949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0" w:history="1">
        <w:r w:rsidRPr="003E2BC3">
          <w:rPr>
            <w:rStyle w:val="Hyperlink"/>
            <w:rFonts w:hint="eastAsia"/>
            <w:noProof/>
          </w:rPr>
          <w:t>六、会员中心</w:t>
        </w:r>
        <w:r w:rsidRPr="003E2BC3">
          <w:rPr>
            <w:rStyle w:val="Hyperlink"/>
            <w:noProof/>
          </w:rPr>
          <w:t>-</w:t>
        </w:r>
        <w:r w:rsidRPr="003E2BC3">
          <w:rPr>
            <w:rStyle w:val="Hyperlink"/>
            <w:rFonts w:hint="eastAsia"/>
            <w:noProof/>
          </w:rPr>
          <w:t>我的投资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1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投资记录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2" w:history="1">
        <w:r w:rsidRPr="003E2BC3">
          <w:rPr>
            <w:rStyle w:val="Hyperlink"/>
            <w:rFonts w:ascii="宋体"/>
            <w:noProof/>
          </w:rPr>
          <w:t>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回款明细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3" w:history="1">
        <w:r w:rsidRPr="003E2BC3">
          <w:rPr>
            <w:rStyle w:val="Hyperlink"/>
            <w:rFonts w:ascii="宋体"/>
            <w:noProof/>
          </w:rPr>
          <w:t>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我的转让市场</w:t>
        </w:r>
        <w:r w:rsidRPr="003E2BC3">
          <w:rPr>
            <w:rStyle w:val="Hyperlink"/>
            <w:rFonts w:ascii="宋体" w:hAnsi="宋体"/>
            <w:noProof/>
          </w:rPr>
          <w:t xml:space="preserve"> – </w:t>
        </w:r>
        <w:r w:rsidRPr="003E2BC3">
          <w:rPr>
            <w:rStyle w:val="Hyperlink"/>
            <w:rFonts w:ascii="宋体" w:hAnsi="宋体" w:hint="eastAsia"/>
            <w:noProof/>
          </w:rPr>
          <w:t>二期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4" w:history="1">
        <w:r w:rsidRPr="003E2BC3">
          <w:rPr>
            <w:rStyle w:val="Hyperlink"/>
            <w:rFonts w:ascii="宋体"/>
            <w:noProof/>
          </w:rPr>
          <w:t>4.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自动投资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5" w:history="1">
        <w:r w:rsidRPr="003E2BC3">
          <w:rPr>
            <w:rStyle w:val="Hyperlink"/>
            <w:rFonts w:hint="eastAsia"/>
            <w:noProof/>
          </w:rPr>
          <w:t>七、会员中心</w:t>
        </w:r>
        <w:r w:rsidRPr="003E2BC3">
          <w:rPr>
            <w:rStyle w:val="Hyperlink"/>
            <w:noProof/>
          </w:rPr>
          <w:t>-</w:t>
        </w:r>
        <w:r w:rsidRPr="003E2BC3">
          <w:rPr>
            <w:rStyle w:val="Hyperlink"/>
            <w:rFonts w:hint="eastAsia"/>
            <w:noProof/>
          </w:rPr>
          <w:t>资金管理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6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我要充值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7" w:history="1">
        <w:r w:rsidRPr="003E2BC3">
          <w:rPr>
            <w:rStyle w:val="Hyperlink"/>
            <w:rFonts w:ascii="宋体"/>
            <w:noProof/>
          </w:rPr>
          <w:t>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充值记录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8" w:history="1">
        <w:r w:rsidRPr="003E2BC3">
          <w:rPr>
            <w:rStyle w:val="Hyperlink"/>
            <w:rFonts w:ascii="宋体"/>
            <w:noProof/>
          </w:rPr>
          <w:t>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我要提现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59" w:history="1">
        <w:r w:rsidRPr="003E2BC3">
          <w:rPr>
            <w:rStyle w:val="Hyperlink"/>
            <w:rFonts w:ascii="宋体"/>
            <w:noProof/>
          </w:rPr>
          <w:t>4.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我的红包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_Toc421549959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0" w:history="1">
        <w:r w:rsidRPr="003E2BC3">
          <w:rPr>
            <w:rStyle w:val="Hyperlink"/>
            <w:rFonts w:ascii="宋体"/>
            <w:noProof/>
          </w:rPr>
          <w:t>5.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红包明细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1" w:history="1">
        <w:r w:rsidRPr="003E2BC3">
          <w:rPr>
            <w:rStyle w:val="Hyperlink"/>
            <w:rFonts w:ascii="宋体"/>
            <w:noProof/>
          </w:rPr>
          <w:t>6.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好友列表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2" w:history="1">
        <w:r w:rsidRPr="003E2BC3">
          <w:rPr>
            <w:rStyle w:val="Hyperlink"/>
            <w:rFonts w:ascii="宋体"/>
            <w:noProof/>
          </w:rPr>
          <w:t>7.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资金记录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3" w:history="1">
        <w:r w:rsidRPr="003E2BC3">
          <w:rPr>
            <w:rStyle w:val="Hyperlink"/>
            <w:rFonts w:hint="eastAsia"/>
            <w:noProof/>
          </w:rPr>
          <w:t>八、更多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4" w:history="1">
        <w:r w:rsidRPr="003E2BC3">
          <w:rPr>
            <w:rStyle w:val="Hyperlink"/>
            <w:rFonts w:ascii="宋体"/>
            <w:noProof/>
          </w:rPr>
          <w:t>1.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 w:hint="eastAsia"/>
            <w:noProof/>
          </w:rPr>
          <w:t>更多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5" w:history="1">
        <w:r w:rsidRPr="003E2BC3">
          <w:rPr>
            <w:rStyle w:val="Hyperlink"/>
            <w:rFonts w:ascii="宋体"/>
            <w:noProof/>
          </w:rPr>
          <w:t>2.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/>
            <w:noProof/>
          </w:rPr>
          <w:t>CMS</w:t>
        </w:r>
        <w:r w:rsidRPr="003E2BC3">
          <w:rPr>
            <w:rStyle w:val="Hyperlink"/>
            <w:rFonts w:ascii="宋体" w:hAnsi="宋体" w:hint="eastAsia"/>
            <w:noProof/>
          </w:rPr>
          <w:t>列表页</w:t>
        </w:r>
        <w:r w:rsidRPr="003E2BC3">
          <w:rPr>
            <w:rStyle w:val="Hyperlink"/>
            <w:rFonts w:ascii="宋体" w:hAnsi="宋体"/>
            <w:noProof/>
          </w:rPr>
          <w:t xml:space="preserve"> – </w:t>
        </w:r>
        <w:r w:rsidRPr="003E2BC3">
          <w:rPr>
            <w:rStyle w:val="Hyperlink"/>
            <w:rFonts w:ascii="宋体" w:hAnsi="宋体" w:hint="eastAsia"/>
            <w:noProof/>
          </w:rPr>
          <w:t>以帮助中心为例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2"/>
        <w:tabs>
          <w:tab w:val="left" w:pos="1050"/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6" w:history="1">
        <w:r w:rsidRPr="003E2BC3">
          <w:rPr>
            <w:rStyle w:val="Hyperlink"/>
            <w:rFonts w:ascii="宋体"/>
            <w:noProof/>
          </w:rPr>
          <w:t>3.</w:t>
        </w:r>
        <w:r>
          <w:rPr>
            <w:rFonts w:ascii="Times New Roman" w:hAnsi="Times New Roman" w:cs="Times New Roman"/>
            <w:noProof/>
            <w:szCs w:val="24"/>
          </w:rPr>
          <w:tab/>
        </w:r>
        <w:r w:rsidRPr="003E2BC3">
          <w:rPr>
            <w:rStyle w:val="Hyperlink"/>
            <w:rFonts w:ascii="宋体" w:hAnsi="宋体"/>
            <w:noProof/>
          </w:rPr>
          <w:t>CMS</w:t>
        </w:r>
        <w:r w:rsidRPr="003E2BC3">
          <w:rPr>
            <w:rStyle w:val="Hyperlink"/>
            <w:rFonts w:ascii="宋体" w:hAnsi="宋体" w:hint="eastAsia"/>
            <w:noProof/>
          </w:rPr>
          <w:t>内容页</w:t>
        </w:r>
        <w:r w:rsidRPr="003E2BC3">
          <w:rPr>
            <w:rStyle w:val="Hyperlink"/>
            <w:rFonts w:ascii="宋体" w:hAnsi="宋体"/>
            <w:noProof/>
          </w:rPr>
          <w:t xml:space="preserve"> – </w:t>
        </w:r>
        <w:r w:rsidRPr="003E2BC3">
          <w:rPr>
            <w:rStyle w:val="Hyperlink"/>
            <w:rFonts w:ascii="宋体" w:hAnsi="宋体" w:hint="eastAsia"/>
            <w:noProof/>
          </w:rPr>
          <w:t>以网站公告内容页为例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pPr>
        <w:pStyle w:val="TOC1"/>
        <w:tabs>
          <w:tab w:val="right" w:leader="dot" w:pos="14449"/>
        </w:tabs>
        <w:rPr>
          <w:rFonts w:ascii="Times New Roman" w:hAnsi="Times New Roman" w:cs="Times New Roman"/>
          <w:noProof/>
          <w:szCs w:val="24"/>
        </w:rPr>
      </w:pPr>
      <w:hyperlink w:anchor="_Toc421549967" w:history="1">
        <w:r w:rsidRPr="003E2BC3">
          <w:rPr>
            <w:rStyle w:val="Hyperlink"/>
            <w:rFonts w:hint="eastAsia"/>
            <w:noProof/>
          </w:rPr>
          <w:t>第二章</w:t>
        </w:r>
        <w:r w:rsidRPr="003E2BC3">
          <w:rPr>
            <w:rStyle w:val="Hyperlink"/>
            <w:noProof/>
          </w:rPr>
          <w:t xml:space="preserve"> </w:t>
        </w:r>
        <w:r w:rsidRPr="003E2BC3">
          <w:rPr>
            <w:rStyle w:val="Hyperlink"/>
            <w:rFonts w:hint="eastAsia"/>
            <w:noProof/>
          </w:rPr>
          <w:t>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_Toc421549967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2F74" w:rsidRDefault="00442F74">
      <w:r>
        <w:fldChar w:fldCharType="end"/>
      </w:r>
    </w:p>
    <w:p w:rsidR="00442F74" w:rsidRDefault="00442F74">
      <w:pPr>
        <w:rPr>
          <w:b/>
          <w:sz w:val="28"/>
          <w:szCs w:val="28"/>
        </w:rPr>
      </w:pPr>
    </w:p>
    <w:p w:rsidR="00442F74" w:rsidRDefault="00442F74">
      <w:pPr>
        <w:rPr>
          <w:b/>
          <w:sz w:val="28"/>
          <w:szCs w:val="28"/>
        </w:rPr>
      </w:pPr>
    </w:p>
    <w:p w:rsidR="00442F74" w:rsidRDefault="00442F74">
      <w:pPr>
        <w:widowControl/>
        <w:jc w:val="left"/>
        <w:rPr>
          <w:sz w:val="84"/>
          <w:szCs w:val="84"/>
        </w:rPr>
      </w:pPr>
      <w:r>
        <w:rPr>
          <w:sz w:val="84"/>
          <w:szCs w:val="84"/>
        </w:rPr>
        <w:br w:type="page"/>
      </w:r>
    </w:p>
    <w:p w:rsidR="00442F74" w:rsidRDefault="00442F74">
      <w:pPr>
        <w:widowControl/>
        <w:jc w:val="left"/>
        <w:rPr>
          <w:sz w:val="84"/>
          <w:szCs w:val="84"/>
        </w:rPr>
      </w:pPr>
    </w:p>
    <w:p w:rsidR="00442F74" w:rsidRDefault="00442F74">
      <w:pPr>
        <w:widowControl/>
        <w:jc w:val="left"/>
        <w:rPr>
          <w:sz w:val="84"/>
          <w:szCs w:val="84"/>
        </w:rPr>
      </w:pPr>
    </w:p>
    <w:p w:rsidR="00442F74" w:rsidRDefault="00442F74">
      <w:pPr>
        <w:widowControl/>
        <w:jc w:val="left"/>
        <w:rPr>
          <w:b/>
          <w:bCs/>
          <w:kern w:val="44"/>
          <w:sz w:val="84"/>
          <w:szCs w:val="84"/>
        </w:rPr>
      </w:pPr>
    </w:p>
    <w:p w:rsidR="00442F74" w:rsidRDefault="00442F74">
      <w:pPr>
        <w:pStyle w:val="Heading1"/>
        <w:jc w:val="center"/>
        <w:rPr>
          <w:sz w:val="84"/>
          <w:szCs w:val="84"/>
        </w:rPr>
      </w:pPr>
      <w:bookmarkStart w:id="0" w:name="_Toc421549917"/>
      <w:r>
        <w:rPr>
          <w:rFonts w:hint="eastAsia"/>
          <w:sz w:val="84"/>
          <w:szCs w:val="84"/>
        </w:rPr>
        <w:t>第一章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接口</w:t>
      </w:r>
      <w:bookmarkEnd w:id="0"/>
    </w:p>
    <w:p w:rsidR="00442F74" w:rsidRDefault="00442F74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1" w:name="_Toc421549918"/>
      <w:r>
        <w:rPr>
          <w:rFonts w:hint="eastAsia"/>
          <w:sz w:val="32"/>
          <w:szCs w:val="32"/>
        </w:rPr>
        <w:t>一、首页</w:t>
      </w:r>
      <w:bookmarkEnd w:id="1"/>
    </w:p>
    <w:p w:rsidR="00442F74" w:rsidRDefault="00442F74">
      <w:pPr>
        <w:pStyle w:val="Heading2"/>
        <w:spacing w:before="0" w:after="0" w:line="360" w:lineRule="auto"/>
        <w:rPr>
          <w:rFonts w:ascii="宋体"/>
          <w:sz w:val="28"/>
          <w:szCs w:val="28"/>
        </w:rPr>
      </w:pPr>
      <w:bookmarkStart w:id="2" w:name="_Toc421549919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、首页</w:t>
      </w:r>
      <w:bookmarkEnd w:id="2"/>
    </w:p>
    <w:p w:rsidR="00442F74" w:rsidRDefault="00442F7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99.5pt;height:294pt">
            <v:imagedata r:id="rId7" o:title=""/>
          </v:shape>
        </w:pict>
      </w:r>
    </w:p>
    <w:p w:rsidR="00442F74" w:rsidRDefault="00442F74">
      <w:pPr>
        <w:pStyle w:val="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/index/</w:t>
      </w:r>
    </w:p>
    <w:p w:rsidR="00442F74" w:rsidRDefault="00442F74">
      <w:pPr>
        <w:pStyle w:val="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滚动图</w:t>
            </w:r>
            <w:r w:rsidRPr="00211C80">
              <w:rPr>
                <w:sz w:val="24"/>
                <w:szCs w:val="24"/>
              </w:rPr>
              <w:t>url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推荐项目类型图片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推荐项目编号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推荐项目期限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推荐项目年化收益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推荐项目奖励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推荐项目状态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推荐项目状态名称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推荐项目进度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推荐已投次数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推荐新客图片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推荐项目发布时间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平台项目类型图片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平台项目类型简介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未读网站公告数量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ind w:left="720" w:firstLineChars="0" w:firstLine="0"/>
      </w:pPr>
    </w:p>
    <w:p w:rsidR="00442F74" w:rsidRDefault="00442F74">
      <w:pPr>
        <w:pStyle w:val="1"/>
        <w:ind w:left="360" w:firstLineChars="0" w:firstLine="0"/>
      </w:pPr>
    </w:p>
    <w:p w:rsidR="00442F74" w:rsidRDefault="00442F74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3" w:name="_Toc421549920"/>
      <w:r>
        <w:rPr>
          <w:rFonts w:hint="eastAsia"/>
          <w:sz w:val="32"/>
          <w:szCs w:val="32"/>
        </w:rPr>
        <w:t>二、投资中心</w:t>
      </w:r>
      <w:bookmarkEnd w:id="3"/>
    </w:p>
    <w:p w:rsidR="00442F74" w:rsidRDefault="00442F74">
      <w:pPr>
        <w:pStyle w:val="Heading2"/>
        <w:spacing w:before="0" w:after="0" w:line="360" w:lineRule="auto"/>
        <w:rPr>
          <w:rFonts w:ascii="宋体"/>
          <w:sz w:val="28"/>
          <w:szCs w:val="28"/>
        </w:rPr>
      </w:pPr>
      <w:bookmarkStart w:id="4" w:name="_Toc421549921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、投资中心</w:t>
      </w:r>
      <w:bookmarkEnd w:id="4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10" o:spid="_x0000_i1026" type="#_x0000_t75" style="width:198pt;height:258pt">
            <v:imagedata r:id="rId8" o:title=""/>
          </v:shape>
        </w:pict>
      </w:r>
      <w:r>
        <w:rPr>
          <w:sz w:val="24"/>
          <w:szCs w:val="24"/>
        </w:rPr>
        <w:t xml:space="preserve"> </w:t>
      </w:r>
      <w:r>
        <w:pict>
          <v:shape id="图片 11" o:spid="_x0000_i1027" type="#_x0000_t75" style="width:198pt;height:252pt">
            <v:imagedata r:id="rId9" o:title=""/>
          </v:shape>
        </w:pict>
      </w:r>
    </w:p>
    <w:p w:rsidR="00442F74" w:rsidRDefault="00442F74">
      <w:pPr>
        <w:pStyle w:val="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/rest/borrow/ </w:t>
      </w:r>
    </w:p>
    <w:p w:rsidR="00442F74" w:rsidRDefault="00442F74">
      <w:pPr>
        <w:pStyle w:val="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 w:rsidR="00442F74" w:rsidTr="00211C80">
        <w:tc>
          <w:tcPr>
            <w:tcW w:w="151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5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 w:rsidR="00442F74" w:rsidTr="00211C80">
        <w:tc>
          <w:tcPr>
            <w:tcW w:w="15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42F74" w:rsidTr="00211C80">
        <w:tc>
          <w:tcPr>
            <w:tcW w:w="15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 w:rsidR="00442F74" w:rsidTr="00211C80">
        <w:tc>
          <w:tcPr>
            <w:tcW w:w="15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排序字段</w:t>
            </w:r>
            <w:r w:rsidRPr="00211C80">
              <w:rPr>
                <w:sz w:val="24"/>
                <w:szCs w:val="24"/>
              </w:rPr>
              <w:t xml:space="preserve"> 0</w:t>
            </w:r>
            <w:r w:rsidRPr="00211C80">
              <w:rPr>
                <w:rFonts w:hint="eastAsia"/>
                <w:sz w:val="24"/>
                <w:szCs w:val="24"/>
              </w:rPr>
              <w:t>无</w:t>
            </w:r>
            <w:r w:rsidRPr="00211C80">
              <w:rPr>
                <w:sz w:val="24"/>
                <w:szCs w:val="24"/>
              </w:rPr>
              <w:t>1</w:t>
            </w:r>
            <w:r w:rsidRPr="00211C80">
              <w:rPr>
                <w:rFonts w:hint="eastAsia"/>
                <w:sz w:val="24"/>
                <w:szCs w:val="24"/>
              </w:rPr>
              <w:t>利率</w:t>
            </w:r>
            <w:r w:rsidRPr="00211C80">
              <w:rPr>
                <w:sz w:val="24"/>
                <w:szCs w:val="24"/>
              </w:rPr>
              <w:t>2</w:t>
            </w:r>
            <w:r w:rsidRPr="00211C80">
              <w:rPr>
                <w:rFonts w:hint="eastAsia"/>
                <w:sz w:val="24"/>
                <w:szCs w:val="24"/>
              </w:rPr>
              <w:t>期限</w:t>
            </w:r>
          </w:p>
        </w:tc>
      </w:tr>
      <w:tr w:rsidR="00442F74" w:rsidTr="00211C80">
        <w:tc>
          <w:tcPr>
            <w:tcW w:w="15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7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0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4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7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24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排序方式</w:t>
            </w:r>
            <w:r w:rsidRPr="00211C80">
              <w:rPr>
                <w:sz w:val="24"/>
                <w:szCs w:val="24"/>
              </w:rPr>
              <w:t xml:space="preserve"> 0</w:t>
            </w:r>
            <w:r>
              <w:t xml:space="preserve"> </w:t>
            </w:r>
            <w:r w:rsidRPr="00211C80">
              <w:rPr>
                <w:sz w:val="24"/>
                <w:szCs w:val="24"/>
              </w:rPr>
              <w:t>ASC  1DESC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 w:rsidR="00442F74" w:rsidTr="00211C80">
        <w:tc>
          <w:tcPr>
            <w:tcW w:w="210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</w:t>
            </w:r>
            <w:r w:rsidRPr="00211C80">
              <w:rPr>
                <w:rFonts w:hint="eastAsia"/>
                <w:sz w:val="24"/>
                <w:szCs w:val="24"/>
              </w:rPr>
              <w:t>以下【</w:t>
            </w:r>
            <w:r w:rsidRPr="00211C80">
              <w:rPr>
                <w:sz w:val="24"/>
                <w:szCs w:val="24"/>
              </w:rPr>
              <w:t>pageBean</w:t>
            </w:r>
            <w:r w:rsidRPr="00211C80">
              <w:rPr>
                <w:rFonts w:hint="eastAsia"/>
                <w:sz w:val="24"/>
                <w:szCs w:val="24"/>
              </w:rPr>
              <w:t>】开始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总页数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以上【</w:t>
            </w:r>
            <w:r w:rsidRPr="00211C80">
              <w:rPr>
                <w:sz w:val="24"/>
                <w:szCs w:val="24"/>
              </w:rPr>
              <w:t>pageBean</w:t>
            </w:r>
            <w:r w:rsidRPr="00211C80">
              <w:rPr>
                <w:rFonts w:hint="eastAsia"/>
                <w:sz w:val="24"/>
                <w:szCs w:val="24"/>
              </w:rPr>
              <w:t>】结束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borrowItemList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BorrowItem</w:t>
            </w: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项目列表信息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以下【项目列表】循环开始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项目类型名称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项目图片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项目奖励方式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项目奖励比例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已投次数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新客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开放期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项目发布时间</w:t>
            </w:r>
          </w:p>
        </w:tc>
      </w:tr>
      <w:tr w:rsidR="00442F74" w:rsidTr="00211C80">
        <w:tc>
          <w:tcPr>
            <w:tcW w:w="210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9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2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6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04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以上【项目列表】循环结束</w:t>
            </w:r>
          </w:p>
        </w:tc>
      </w:tr>
    </w:tbl>
    <w:p w:rsidR="00442F74" w:rsidRDefault="00442F74">
      <w:pPr>
        <w:pStyle w:val="1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spacing w:before="0" w:after="0" w:line="360" w:lineRule="auto"/>
        <w:rPr>
          <w:rFonts w:ascii="宋体"/>
          <w:sz w:val="28"/>
          <w:szCs w:val="28"/>
        </w:rPr>
      </w:pPr>
      <w:bookmarkStart w:id="5" w:name="_Toc421549922"/>
      <w:r>
        <w:rPr>
          <w:rFonts w:ascii="宋体" w:hAnsi="宋体"/>
          <w:sz w:val="28"/>
          <w:szCs w:val="28"/>
        </w:rPr>
        <w:t>2</w:t>
      </w:r>
      <w:r>
        <w:rPr>
          <w:rFonts w:ascii="宋体" w:hAnsi="宋体" w:hint="eastAsia"/>
          <w:sz w:val="28"/>
          <w:szCs w:val="28"/>
        </w:rPr>
        <w:t>、项目详情页</w:t>
      </w:r>
      <w:bookmarkEnd w:id="5"/>
    </w:p>
    <w:p w:rsidR="00442F74" w:rsidRDefault="00442F74">
      <w:r>
        <w:pict>
          <v:shape id="图片 20" o:spid="_x0000_i1028" type="#_x0000_t75" style="width:199.5pt;height:261.75pt">
            <v:imagedata r:id="rId10" o:title=""/>
          </v:shape>
        </w:pict>
      </w:r>
    </w:p>
    <w:p w:rsidR="00442F74" w:rsidRDefault="00442F74">
      <w:pPr>
        <w:pStyle w:val="1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 w:rsidR="00442F74" w:rsidRDefault="00442F74">
      <w:pPr>
        <w:pStyle w:val="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/rest/borrow/{id}</w:t>
      </w:r>
    </w:p>
    <w:p w:rsidR="00442F74" w:rsidRDefault="00442F74">
      <w:pPr>
        <w:pStyle w:val="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38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项目类型图片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funds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项目奖励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style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还款方式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lowestAccount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最小投资额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mostAccount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最大投资额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pwd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定向密码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续投奖励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verifyTime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发布时间（初审通过时间）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status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showBorrowStatus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showSchedule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content</w:t>
            </w: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项目基本信息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项目资料公示（图片）</w:t>
            </w:r>
            <w:r w:rsidRPr="00211C80">
              <w:rPr>
                <w:sz w:val="24"/>
                <w:szCs w:val="24"/>
              </w:rPr>
              <w:t>-</w:t>
            </w:r>
            <w:r w:rsidRPr="00211C80">
              <w:rPr>
                <w:rFonts w:hint="eastAsia"/>
                <w:sz w:val="24"/>
                <w:szCs w:val="24"/>
              </w:rPr>
              <w:t>循环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442F74" w:rsidTr="00211C80">
        <w:tc>
          <w:tcPr>
            <w:tcW w:w="138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spacing w:before="0" w:after="0" w:line="360" w:lineRule="auto"/>
        <w:rPr>
          <w:rFonts w:ascii="宋体"/>
          <w:sz w:val="28"/>
          <w:szCs w:val="28"/>
        </w:rPr>
      </w:pPr>
      <w:bookmarkStart w:id="6" w:name="_Toc421549923"/>
      <w:r>
        <w:rPr>
          <w:rFonts w:ascii="宋体" w:hAnsi="宋体"/>
          <w:sz w:val="28"/>
          <w:szCs w:val="28"/>
        </w:rPr>
        <w:t>3</w:t>
      </w:r>
      <w:r>
        <w:rPr>
          <w:rFonts w:ascii="宋体" w:hAnsi="宋体" w:hint="eastAsia"/>
          <w:sz w:val="28"/>
          <w:szCs w:val="28"/>
        </w:rPr>
        <w:t>、获取单个项目投资记录</w:t>
      </w:r>
      <w:bookmarkEnd w:id="6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8" o:spid="_x0000_i1029" type="#_x0000_t75" style="width:218.25pt;height:193.5pt">
            <v:imagedata r:id="rId11" o:title=""/>
          </v:shape>
        </w:pict>
      </w:r>
    </w:p>
    <w:p w:rsidR="00442F74" w:rsidRDefault="00442F74">
      <w:pPr>
        <w:pStyle w:val="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投资记录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投资会员会员名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投资成功金额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投资类型（手动、自动）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投资完成度（全部、部分）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spacing w:before="0" w:after="0" w:line="360" w:lineRule="auto"/>
        <w:rPr>
          <w:rFonts w:ascii="宋体"/>
          <w:sz w:val="28"/>
          <w:szCs w:val="28"/>
        </w:rPr>
      </w:pPr>
      <w:bookmarkStart w:id="7" w:name="_Toc421549924"/>
      <w:r>
        <w:rPr>
          <w:rFonts w:ascii="宋体" w:hAnsi="宋体"/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、投资项目</w:t>
      </w:r>
      <w:bookmarkEnd w:id="7"/>
    </w:p>
    <w:p w:rsidR="00442F74" w:rsidRDefault="00442F74">
      <w:r>
        <w:pict>
          <v:shape id="图片 22" o:spid="_x0000_i1030" type="#_x0000_t75" style="width:345pt;height:74.25pt">
            <v:imagedata r:id="rId12" o:title=""/>
          </v:shape>
        </w:pict>
      </w:r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投资状态（成功、失败）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8" w:name="_Toc421549925"/>
      <w:r>
        <w:rPr>
          <w:rFonts w:hint="eastAsia"/>
          <w:sz w:val="32"/>
          <w:szCs w:val="32"/>
        </w:rPr>
        <w:t>三、登录注册</w:t>
      </w:r>
      <w:bookmarkEnd w:id="8"/>
    </w:p>
    <w:p w:rsidR="00442F74" w:rsidRDefault="00442F74">
      <w:pPr>
        <w:pStyle w:val="Heading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9" w:name="_Toc421549926"/>
      <w:r>
        <w:rPr>
          <w:rFonts w:ascii="宋体" w:hAnsi="宋体" w:hint="eastAsia"/>
          <w:sz w:val="28"/>
          <w:szCs w:val="28"/>
        </w:rPr>
        <w:t>登录</w:t>
      </w:r>
      <w:bookmarkEnd w:id="9"/>
    </w:p>
    <w:p w:rsidR="00442F74" w:rsidRDefault="00442F74">
      <w:r>
        <w:pict>
          <v:shape id="图片 26" o:spid="_x0000_i1031" type="#_x0000_t75" style="width:202.5pt;height:204.75pt">
            <v:imagedata r:id="rId13" o:title=""/>
          </v:shape>
        </w:pict>
      </w:r>
    </w:p>
    <w:p w:rsidR="00442F74" w:rsidRDefault="00442F74">
      <w:pPr>
        <w:pStyle w:val="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登录是否成功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成功是否返回</w:t>
            </w:r>
            <w:r w:rsidRPr="00211C80">
              <w:rPr>
                <w:sz w:val="24"/>
                <w:szCs w:val="24"/>
              </w:rPr>
              <w:t>sessionid</w:t>
            </w:r>
            <w:r w:rsidRPr="00211C80">
              <w:rPr>
                <w:rFonts w:hint="eastAsia"/>
                <w:sz w:val="24"/>
                <w:szCs w:val="24"/>
              </w:rPr>
              <w:t>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10" w:name="_Toc421549927"/>
      <w:r>
        <w:rPr>
          <w:rFonts w:ascii="宋体" w:hAnsi="宋体" w:hint="eastAsia"/>
          <w:sz w:val="28"/>
          <w:szCs w:val="28"/>
        </w:rPr>
        <w:t>找回登录密码验证</w:t>
      </w:r>
      <w:bookmarkEnd w:id="10"/>
    </w:p>
    <w:p w:rsidR="00442F74" w:rsidRDefault="00442F74">
      <w:r>
        <w:pict>
          <v:shape id="图片 42" o:spid="_x0000_i1032" type="#_x0000_t75" style="width:223.5pt;height:190.5pt">
            <v:imagedata r:id="rId14" o:title=""/>
          </v:shape>
        </w:pict>
      </w:r>
    </w:p>
    <w:p w:rsidR="00442F74" w:rsidRDefault="00442F74">
      <w:pPr>
        <w:pStyle w:val="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/rest/checklogp/</w:t>
      </w:r>
    </w:p>
    <w:p w:rsidR="00442F74" w:rsidRDefault="00442F74">
      <w:pPr>
        <w:pStyle w:val="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phoneState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codeState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验证码是否正确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CardStates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8_0</w:t>
            </w: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短信验证码不能为空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11" w:name="_Toc421549928"/>
      <w:r>
        <w:rPr>
          <w:rFonts w:ascii="宋体" w:hAnsi="宋体" w:hint="eastAsia"/>
          <w:sz w:val="28"/>
          <w:szCs w:val="28"/>
        </w:rPr>
        <w:t>重置登录密码</w:t>
      </w:r>
      <w:bookmarkEnd w:id="11"/>
    </w:p>
    <w:p w:rsidR="00442F74" w:rsidRDefault="00442F74">
      <w:r>
        <w:pict>
          <v:shape id="图片 37" o:spid="_x0000_i1033" type="#_x0000_t75" style="width:165.75pt;height:194.25pt">
            <v:imagedata r:id="rId15" o:title=""/>
          </v:shape>
        </w:pict>
      </w:r>
    </w:p>
    <w:p w:rsidR="00442F74" w:rsidRDefault="00442F74">
      <w:pPr>
        <w:pStyle w:val="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/rest/updatePwd</w:t>
      </w:r>
    </w:p>
    <w:p w:rsidR="00442F74" w:rsidRDefault="00442F74">
      <w:pPr>
        <w:pStyle w:val="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Default="00442F74" w:rsidP="00815153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R0001 </w:t>
            </w:r>
            <w:r>
              <w:rPr>
                <w:rFonts w:hint="eastAsia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登录密码修改是否正确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766FA0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登录密码输入错误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12" w:name="_Toc421549929"/>
      <w:r>
        <w:rPr>
          <w:rFonts w:ascii="宋体" w:hAnsi="宋体" w:hint="eastAsia"/>
          <w:sz w:val="28"/>
          <w:szCs w:val="28"/>
        </w:rPr>
        <w:t>注册</w:t>
      </w:r>
      <w:bookmarkEnd w:id="12"/>
    </w:p>
    <w:p w:rsidR="00442F74" w:rsidRDefault="00442F74">
      <w:r>
        <w:pict>
          <v:shape id="图片 15" o:spid="_x0000_i1034" type="#_x0000_t75" style="width:219.75pt;height:269.25pt">
            <v:imagedata r:id="rId16" o:title=""/>
          </v:shape>
        </w:pict>
      </w:r>
      <w:r>
        <w:t xml:space="preserve">  </w:t>
      </w:r>
      <w:bookmarkStart w:id="13" w:name="_GoBack"/>
      <w:r>
        <w:pict>
          <v:shape id="图片 17" o:spid="_x0000_i1035" type="#_x0000_t75" style="width:219pt;height:270.75pt">
            <v:imagedata r:id="rId17" o:title=""/>
          </v:shape>
        </w:pict>
      </w:r>
      <w:bookmarkEnd w:id="13"/>
    </w:p>
    <w:p w:rsidR="00442F74" w:rsidRDefault="00442F74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/rest/reg/</w:t>
      </w:r>
    </w:p>
    <w:p w:rsidR="00442F74" w:rsidRDefault="00442F74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password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R0001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注册是否成功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0"/>
        <w:gridCol w:w="4954"/>
        <w:gridCol w:w="3539"/>
      </w:tblGrid>
      <w:tr w:rsidR="00442F74" w:rsidTr="00A44490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5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A44490">
        <w:trPr>
          <w:trHeight w:val="151"/>
        </w:trPr>
        <w:tc>
          <w:tcPr>
            <w:tcW w:w="49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0</w:t>
            </w:r>
          </w:p>
        </w:tc>
        <w:tc>
          <w:tcPr>
            <w:tcW w:w="4954" w:type="dxa"/>
          </w:tcPr>
          <w:p w:rsidR="00442F74" w:rsidRPr="0027005F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短信验证码不能为空</w:t>
            </w:r>
          </w:p>
        </w:tc>
        <w:tc>
          <w:tcPr>
            <w:tcW w:w="353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A44490">
        <w:trPr>
          <w:trHeight w:val="147"/>
        </w:trPr>
        <w:tc>
          <w:tcPr>
            <w:tcW w:w="4950" w:type="dxa"/>
          </w:tcPr>
          <w:p w:rsidR="00442F74" w:rsidRPr="00211C80" w:rsidRDefault="00442F74" w:rsidP="00106AAA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54" w:type="dxa"/>
          </w:tcPr>
          <w:p w:rsidR="00442F74" w:rsidRPr="0027005F" w:rsidRDefault="00442F74" w:rsidP="00106AAA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短信验证码不正确</w:t>
            </w:r>
          </w:p>
        </w:tc>
        <w:tc>
          <w:tcPr>
            <w:tcW w:w="353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A44490">
        <w:trPr>
          <w:trHeight w:val="147"/>
        </w:trPr>
        <w:tc>
          <w:tcPr>
            <w:tcW w:w="4950" w:type="dxa"/>
          </w:tcPr>
          <w:p w:rsidR="00442F74" w:rsidRPr="00A44490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M0008_2</w:t>
            </w:r>
          </w:p>
        </w:tc>
        <w:tc>
          <w:tcPr>
            <w:tcW w:w="4954" w:type="dxa"/>
          </w:tcPr>
          <w:p w:rsidR="00442F74" w:rsidRPr="0027005F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用户已存在</w:t>
            </w:r>
          </w:p>
        </w:tc>
        <w:tc>
          <w:tcPr>
            <w:tcW w:w="353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A44490">
        <w:trPr>
          <w:trHeight w:val="147"/>
        </w:trPr>
        <w:tc>
          <w:tcPr>
            <w:tcW w:w="4950" w:type="dxa"/>
          </w:tcPr>
          <w:p w:rsidR="00442F74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3</w:t>
            </w:r>
          </w:p>
        </w:tc>
        <w:tc>
          <w:tcPr>
            <w:tcW w:w="4954" w:type="dxa"/>
          </w:tcPr>
          <w:p w:rsidR="00442F74" w:rsidRPr="0027005F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密码必须包含字母！</w:t>
            </w:r>
          </w:p>
        </w:tc>
        <w:tc>
          <w:tcPr>
            <w:tcW w:w="353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A44490">
        <w:trPr>
          <w:trHeight w:val="147"/>
        </w:trPr>
        <w:tc>
          <w:tcPr>
            <w:tcW w:w="4950" w:type="dxa"/>
          </w:tcPr>
          <w:p w:rsidR="00442F74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 w:rsidRPr="00A4449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4</w:t>
            </w:r>
          </w:p>
        </w:tc>
        <w:tc>
          <w:tcPr>
            <w:tcW w:w="4954" w:type="dxa"/>
          </w:tcPr>
          <w:p w:rsidR="00442F74" w:rsidRPr="0027005F" w:rsidRDefault="00442F74" w:rsidP="00106AAA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密码长度必须在</w:t>
            </w:r>
            <w:r w:rsidRPr="0027005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8-16</w:t>
            </w:r>
            <w:r w:rsidRPr="0027005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个字符之间</w:t>
            </w:r>
          </w:p>
        </w:tc>
        <w:tc>
          <w:tcPr>
            <w:tcW w:w="353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 w:rsidP="00EF7E61">
      <w:pPr>
        <w:pStyle w:val="Heading2"/>
        <w:numPr>
          <w:ilvl w:val="0"/>
          <w:numId w:val="7"/>
        </w:numPr>
        <w:spacing w:before="0" w:after="0" w:line="360" w:lineRule="auto"/>
        <w:rPr>
          <w:rFonts w:ascii="宋体"/>
          <w:sz w:val="28"/>
          <w:szCs w:val="28"/>
        </w:rPr>
      </w:pPr>
      <w:bookmarkStart w:id="14" w:name="_Toc421549930"/>
      <w:r>
        <w:rPr>
          <w:rFonts w:ascii="宋体" w:hAnsi="宋体" w:hint="eastAsia"/>
          <w:sz w:val="28"/>
          <w:szCs w:val="28"/>
        </w:rPr>
        <w:t>短信验证码</w:t>
      </w:r>
      <w:bookmarkEnd w:id="14"/>
    </w:p>
    <w:p w:rsidR="00442F74" w:rsidRDefault="00442F74" w:rsidP="00EF7E61">
      <w:r>
        <w:t xml:space="preserve">  </w:t>
      </w:r>
      <w:r>
        <w:pict>
          <v:shape id="_x0000_i1036" type="#_x0000_t75" style="width:280.5pt;height:93pt">
            <v:imagedata r:id="rId18" o:title=""/>
          </v:shape>
        </w:pict>
      </w:r>
    </w:p>
    <w:p w:rsidR="00442F74" w:rsidRDefault="00442F74" w:rsidP="00EF7E61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EF7E61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</w:t>
      </w:r>
      <w:r w:rsidRPr="001B5F27">
        <w:rPr>
          <w:rFonts w:ascii="Consolas" w:hAnsi="Consolas" w:cs="Consolas"/>
          <w:kern w:val="0"/>
          <w:sz w:val="24"/>
          <w:szCs w:val="24"/>
        </w:rPr>
        <w:t>sendPCode</w:t>
      </w:r>
      <w:r>
        <w:rPr>
          <w:sz w:val="24"/>
          <w:szCs w:val="24"/>
        </w:rPr>
        <w:t>/</w:t>
      </w:r>
    </w:p>
    <w:p w:rsidR="00442F74" w:rsidRDefault="00442F74" w:rsidP="00EF7E61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 w:rsidR="00442F74" w:rsidTr="000E296E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0E296E">
        <w:tc>
          <w:tcPr>
            <w:tcW w:w="1129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97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</w:t>
            </w:r>
          </w:p>
        </w:tc>
      </w:tr>
      <w:tr w:rsidR="00442F74" w:rsidTr="000E296E">
        <w:tc>
          <w:tcPr>
            <w:tcW w:w="1129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Ptype</w:t>
            </w:r>
          </w:p>
        </w:tc>
        <w:tc>
          <w:tcPr>
            <w:tcW w:w="97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6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36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2602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表示注册，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其它情况下使用</w:t>
            </w:r>
          </w:p>
        </w:tc>
        <w:tc>
          <w:tcPr>
            <w:tcW w:w="439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使用手机短信码类型</w:t>
            </w:r>
          </w:p>
        </w:tc>
      </w:tr>
    </w:tbl>
    <w:p w:rsidR="00442F74" w:rsidRDefault="00442F74" w:rsidP="00EF7E61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EF7E61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E87EBF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E87EBF">
        <w:tc>
          <w:tcPr>
            <w:tcW w:w="1129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4F758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R0001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注册是否成功</w:t>
            </w:r>
          </w:p>
        </w:tc>
      </w:tr>
    </w:tbl>
    <w:p w:rsidR="00442F74" w:rsidRDefault="00442F74" w:rsidP="00EF7E61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EF7E61">
      <w:pPr>
        <w:pStyle w:val="1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43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0"/>
        <w:gridCol w:w="5343"/>
        <w:gridCol w:w="3150"/>
      </w:tblGrid>
      <w:tr w:rsidR="00442F74" w:rsidTr="00F00940">
        <w:trPr>
          <w:trHeight w:val="700"/>
        </w:trPr>
        <w:tc>
          <w:tcPr>
            <w:tcW w:w="49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F00940">
        <w:trPr>
          <w:trHeight w:val="151"/>
        </w:trPr>
        <w:tc>
          <w:tcPr>
            <w:tcW w:w="49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 w:rsidR="00442F74" w:rsidRPr="002E0C6B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F00940">
        <w:trPr>
          <w:trHeight w:val="147"/>
        </w:trPr>
        <w:tc>
          <w:tcPr>
            <w:tcW w:w="4950" w:type="dxa"/>
          </w:tcPr>
          <w:p w:rsidR="00442F74" w:rsidRPr="00A44490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 w:rsidR="00442F74" w:rsidRPr="002E0C6B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该手机号获取验证码太频繁，请</w:t>
            </w:r>
            <w:r w:rsidRPr="002E0C6B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5</w:t>
            </w: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分钟后再尝试</w:t>
            </w:r>
          </w:p>
        </w:tc>
        <w:tc>
          <w:tcPr>
            <w:tcW w:w="31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F00940">
        <w:trPr>
          <w:trHeight w:val="147"/>
        </w:trPr>
        <w:tc>
          <w:tcPr>
            <w:tcW w:w="4950" w:type="dxa"/>
          </w:tcPr>
          <w:p w:rsidR="00442F74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M0008_7</w:t>
            </w:r>
          </w:p>
        </w:tc>
        <w:tc>
          <w:tcPr>
            <w:tcW w:w="5343" w:type="dxa"/>
          </w:tcPr>
          <w:p w:rsidR="00442F74" w:rsidRPr="002E0C6B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 w:rsidRPr="002E0C6B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手机号已经注册过帐号</w:t>
            </w:r>
          </w:p>
        </w:tc>
        <w:tc>
          <w:tcPr>
            <w:tcW w:w="31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F00940">
        <w:trPr>
          <w:trHeight w:val="147"/>
        </w:trPr>
        <w:tc>
          <w:tcPr>
            <w:tcW w:w="4950" w:type="dxa"/>
          </w:tcPr>
          <w:p w:rsidR="00442F74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M0008_8</w:t>
            </w:r>
          </w:p>
        </w:tc>
        <w:tc>
          <w:tcPr>
            <w:tcW w:w="5343" w:type="dxa"/>
          </w:tcPr>
          <w:p w:rsidR="00442F74" w:rsidRPr="0027005F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此返回值是短信方接口返回信息具体详情取值</w:t>
            </w:r>
          </w:p>
        </w:tc>
        <w:tc>
          <w:tcPr>
            <w:tcW w:w="31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F00940">
        <w:trPr>
          <w:trHeight w:val="147"/>
        </w:trPr>
        <w:tc>
          <w:tcPr>
            <w:tcW w:w="4950" w:type="dxa"/>
          </w:tcPr>
          <w:p w:rsidR="00442F74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 w:rsidR="00442F74" w:rsidRPr="0027005F" w:rsidRDefault="00442F74" w:rsidP="00E87EBF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</w:pPr>
          </w:p>
        </w:tc>
        <w:tc>
          <w:tcPr>
            <w:tcW w:w="3150" w:type="dxa"/>
          </w:tcPr>
          <w:p w:rsidR="00442F74" w:rsidRPr="00211C80" w:rsidRDefault="00442F74" w:rsidP="00E87EBF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15" w:name="_Toc421549931"/>
      <w:r>
        <w:rPr>
          <w:rFonts w:hint="eastAsia"/>
          <w:sz w:val="32"/>
          <w:szCs w:val="32"/>
        </w:rPr>
        <w:t>四、会员中心首页</w:t>
      </w:r>
      <w:bookmarkEnd w:id="15"/>
    </w:p>
    <w:p w:rsidR="00442F74" w:rsidRDefault="00442F74">
      <w:pPr>
        <w:pStyle w:val="Heading2"/>
        <w:numPr>
          <w:ilvl w:val="0"/>
          <w:numId w:val="12"/>
        </w:numPr>
        <w:spacing w:before="0" w:after="0" w:line="360" w:lineRule="auto"/>
        <w:rPr>
          <w:rFonts w:ascii="宋体"/>
          <w:sz w:val="28"/>
          <w:szCs w:val="28"/>
        </w:rPr>
      </w:pPr>
      <w:bookmarkStart w:id="16" w:name="_Toc421549932"/>
      <w:r>
        <w:rPr>
          <w:rFonts w:ascii="宋体" w:hAnsi="宋体" w:hint="eastAsia"/>
          <w:sz w:val="28"/>
          <w:szCs w:val="28"/>
        </w:rPr>
        <w:t>会员中心首页</w:t>
      </w:r>
      <w:bookmarkEnd w:id="16"/>
    </w:p>
    <w:p w:rsidR="00442F74" w:rsidRDefault="00442F74">
      <w:r>
        <w:pict>
          <v:shape id="图片 33" o:spid="_x0000_i1037" type="#_x0000_t75" style="width:245.25pt;height:244.5pt">
            <v:imagedata r:id="rId19" o:title=""/>
          </v:shape>
        </w:pict>
      </w:r>
      <w:r>
        <w:t xml:space="preserve">  </w:t>
      </w:r>
      <w:r>
        <w:pict>
          <v:shape id="图片 39" o:spid="_x0000_i1038" type="#_x0000_t75" style="width:241.5pt;height:242.25pt">
            <v:imagedata r:id="rId20" o:title=""/>
          </v:shape>
        </w:pict>
      </w:r>
    </w:p>
    <w:p w:rsidR="00442F74" w:rsidRDefault="00442F74">
      <w:pPr>
        <w:pStyle w:val="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资金总额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累计收益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widowControl/>
        <w:jc w:val="left"/>
        <w:rPr>
          <w:b/>
          <w:sz w:val="28"/>
          <w:szCs w:val="28"/>
        </w:rPr>
      </w:pPr>
    </w:p>
    <w:p w:rsidR="00442F74" w:rsidRDefault="00442F74">
      <w:pPr>
        <w:widowControl/>
        <w:jc w:val="left"/>
        <w:rPr>
          <w:b/>
          <w:sz w:val="28"/>
          <w:szCs w:val="28"/>
        </w:rPr>
      </w:pPr>
    </w:p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17" w:name="_Toc421549933"/>
      <w:r>
        <w:rPr>
          <w:rFonts w:hint="eastAsia"/>
          <w:sz w:val="32"/>
          <w:szCs w:val="32"/>
        </w:rPr>
        <w:t>五、会员账户管理</w:t>
      </w:r>
      <w:bookmarkEnd w:id="17"/>
    </w:p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18" w:name="_Toc421549934"/>
      <w:r>
        <w:rPr>
          <w:rFonts w:ascii="宋体" w:hAnsi="宋体" w:hint="eastAsia"/>
          <w:sz w:val="28"/>
          <w:szCs w:val="28"/>
        </w:rPr>
        <w:t>账户管理</w:t>
      </w:r>
      <w:bookmarkEnd w:id="18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3" o:spid="_x0000_i1039" type="#_x0000_t75" style="width:165.75pt;height:240.75pt">
            <v:imagedata r:id="rId21" o:title=""/>
          </v:shape>
        </w:pict>
      </w:r>
    </w:p>
    <w:p w:rsidR="00442F74" w:rsidRDefault="00442F74">
      <w:pPr>
        <w:pStyle w:val="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会员用户名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实名认证是否通过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手机认证是否通过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邮箱认证是否通过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银行卡是否设置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手势密码是否设置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19" w:name="_Toc421549935"/>
      <w:r>
        <w:rPr>
          <w:rFonts w:ascii="宋体" w:hAnsi="宋体" w:hint="eastAsia"/>
          <w:sz w:val="28"/>
          <w:szCs w:val="28"/>
        </w:rPr>
        <w:t>实名认证为“未申请</w:t>
      </w:r>
      <w:r>
        <w:rPr>
          <w:rFonts w:ascii="宋体" w:hint="eastAsia"/>
          <w:sz w:val="28"/>
          <w:szCs w:val="28"/>
        </w:rPr>
        <w:t>”</w:t>
      </w:r>
      <w:r>
        <w:rPr>
          <w:rFonts w:ascii="宋体" w:hAnsi="宋体" w:hint="eastAsia"/>
          <w:sz w:val="28"/>
          <w:szCs w:val="28"/>
        </w:rPr>
        <w:t>或“未通过”时</w:t>
      </w:r>
      <w:bookmarkEnd w:id="19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6" o:spid="_x0000_i1040" type="#_x0000_t75" style="width:219pt;height:225.75pt">
            <v:imagedata r:id="rId22" o:title=""/>
          </v:shape>
        </w:pic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实名认证状态（成功、审核中、失败）</w:t>
            </w:r>
          </w:p>
        </w:tc>
      </w:tr>
    </w:tbl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0" w:name="_Toc421549936"/>
      <w:r>
        <w:rPr>
          <w:rFonts w:ascii="宋体" w:hAnsi="宋体" w:hint="eastAsia"/>
          <w:sz w:val="28"/>
          <w:szCs w:val="28"/>
        </w:rPr>
        <w:t>实名认证为“审核中”时</w:t>
      </w:r>
      <w:bookmarkEnd w:id="20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7" o:spid="_x0000_i1041" type="#_x0000_t75" style="width:210pt;height:168pt">
            <v:imagedata r:id="rId23" o:title=""/>
          </v:shape>
        </w:pic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实名认证状态为“审核中”时输入信息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实名认证状态（审核中）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1" w:name="_Toc421549937"/>
      <w:r>
        <w:rPr>
          <w:rFonts w:ascii="宋体" w:hAnsi="宋体" w:hint="eastAsia"/>
          <w:sz w:val="28"/>
          <w:szCs w:val="28"/>
        </w:rPr>
        <w:t>更改手机认证验证</w:t>
      </w:r>
      <w:bookmarkEnd w:id="21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8" o:spid="_x0000_i1042" type="#_x0000_t75" style="width:162pt;height:166.5pt">
            <v:imagedata r:id="rId24" o:title=""/>
          </v:shape>
        </w:pict>
      </w:r>
    </w:p>
    <w:p w:rsidR="00442F74" w:rsidRDefault="00442F74" w:rsidP="008C65BB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 w:rsidP="008C65BB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 w:rsidP="008C65BB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8C65BB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/rest/getUserMess</w:t>
      </w:r>
    </w:p>
    <w:p w:rsidR="00442F74" w:rsidRDefault="00442F74" w:rsidP="008C65BB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 w:rsidP="008C65BB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8C65BB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</w:tbl>
    <w:p w:rsidR="00442F74" w:rsidRDefault="00442F74" w:rsidP="008C65BB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8C65BB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183EE6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183EE6">
        <w:tc>
          <w:tcPr>
            <w:tcW w:w="4957" w:type="dxa"/>
          </w:tcPr>
          <w:p w:rsidR="00442F74" w:rsidRPr="00C66F73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C66F73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 w:rsidP="00542241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提交接口</w:t>
      </w:r>
    </w:p>
    <w:p w:rsidR="00442F74" w:rsidRDefault="00442F74" w:rsidP="00542241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 w:rsidP="00542241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/rest/inspPhone/</w:t>
      </w:r>
    </w:p>
    <w:p w:rsidR="00442F74" w:rsidRDefault="00442F74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payPassword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codeState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错误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pwdState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正确，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错误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C66F73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C66F73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2" w:name="_Toc421549938"/>
      <w:r>
        <w:rPr>
          <w:rFonts w:ascii="宋体" w:hAnsi="宋体" w:hint="eastAsia"/>
          <w:sz w:val="28"/>
          <w:szCs w:val="28"/>
        </w:rPr>
        <w:t>手机认证</w:t>
      </w:r>
      <w:bookmarkEnd w:id="22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9" o:spid="_x0000_i1043" type="#_x0000_t75" style="width:210.75pt;height:216.75pt">
            <v:imagedata r:id="rId25" o:title=""/>
          </v:shape>
        </w:pict>
      </w:r>
    </w:p>
    <w:p w:rsidR="00442F74" w:rsidRDefault="00442F74">
      <w:pPr>
        <w:pStyle w:val="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/rest/updatePhone/</w:t>
      </w:r>
    </w:p>
    <w:p w:rsidR="00442F74" w:rsidRDefault="00442F74">
      <w:pPr>
        <w:pStyle w:val="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codeReg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手机认证状态（成功、失败）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C66F73" w:rsidRDefault="00442F74" w:rsidP="00ED5A4E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C66F73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 w:rsidR="00442F74" w:rsidRPr="00C66F73" w:rsidRDefault="00442F74" w:rsidP="00ED5A4E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C66F73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短信验证码不正确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3" w:name="_Toc421549939"/>
      <w:r>
        <w:rPr>
          <w:rFonts w:ascii="宋体" w:hAnsi="宋体" w:hint="eastAsia"/>
          <w:sz w:val="28"/>
          <w:szCs w:val="28"/>
        </w:rPr>
        <w:t>邮箱地址为空时</w:t>
      </w:r>
      <w:bookmarkEnd w:id="23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0" o:spid="_x0000_i1044" type="#_x0000_t75" style="width:178.5pt;height:194.25pt">
            <v:imagedata r:id="rId26" o:title=""/>
          </v:shape>
        </w:pict>
      </w:r>
    </w:p>
    <w:p w:rsidR="00442F74" w:rsidRDefault="00442F74">
      <w:pPr>
        <w:pStyle w:val="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A21E69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>/rest/emailSet/</w:t>
      </w:r>
    </w:p>
    <w:p w:rsidR="00442F74" w:rsidRDefault="00442F74">
      <w:pPr>
        <w:pStyle w:val="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认证邮箱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payPassword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</w:t>
            </w:r>
            <w:r>
              <w:rPr>
                <w:rFonts w:hint="eastAsia"/>
                <w:sz w:val="24"/>
                <w:szCs w:val="24"/>
              </w:rPr>
              <w:t>未认证，</w:t>
            </w:r>
            <w:r>
              <w:rPr>
                <w:sz w:val="24"/>
                <w:szCs w:val="24"/>
              </w:rPr>
              <w:t>2-</w:t>
            </w:r>
            <w:r>
              <w:rPr>
                <w:rFonts w:hint="eastAsia"/>
                <w:sz w:val="24"/>
                <w:szCs w:val="24"/>
              </w:rPr>
              <w:t>认证中，</w:t>
            </w:r>
            <w:r>
              <w:rPr>
                <w:sz w:val="24"/>
                <w:szCs w:val="24"/>
              </w:rPr>
              <w:t>1-</w:t>
            </w:r>
            <w:r>
              <w:rPr>
                <w:rFonts w:hint="eastAsia"/>
                <w:sz w:val="24"/>
                <w:szCs w:val="24"/>
              </w:rPr>
              <w:t>认证成功</w:t>
            </w: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邮箱认证状态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4" w:name="_Toc421549940"/>
      <w:r>
        <w:rPr>
          <w:rFonts w:ascii="宋体" w:hAnsi="宋体" w:hint="eastAsia"/>
          <w:sz w:val="28"/>
          <w:szCs w:val="28"/>
        </w:rPr>
        <w:t>邮箱地址不为空时</w:t>
      </w:r>
      <w:bookmarkEnd w:id="24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1" o:spid="_x0000_i1045" type="#_x0000_t75" style="width:192pt;height:210.75pt">
            <v:imagedata r:id="rId27" o:title=""/>
          </v:shape>
        </w:pict>
      </w:r>
    </w:p>
    <w:p w:rsidR="00442F74" w:rsidRDefault="00442F74">
      <w:pPr>
        <w:pStyle w:val="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CD55EF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/rest</w:t>
      </w:r>
      <w:r w:rsidRPr="00CD55EF">
        <w:rPr>
          <w:sz w:val="24"/>
          <w:szCs w:val="24"/>
        </w:rPr>
        <w:t>/</w:t>
      </w:r>
      <w:r w:rsidRPr="00CD55EF">
        <w:rPr>
          <w:rFonts w:ascii="Consolas" w:hAnsi="Consolas" w:cs="Consolas"/>
          <w:kern w:val="0"/>
          <w:sz w:val="24"/>
          <w:szCs w:val="24"/>
        </w:rPr>
        <w:t>updateEmail/</w:t>
      </w:r>
    </w:p>
    <w:p w:rsidR="00442F74" w:rsidRDefault="00442F74">
      <w:pPr>
        <w:pStyle w:val="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原始认证邮箱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newEmail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新认证邮箱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payPassword</w:t>
            </w: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RPr="00211C80" w:rsidTr="00F707AE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rFonts w:hint="eastAsia"/>
                <w:b/>
                <w:bCs/>
                <w:sz w:val="24"/>
                <w:szCs w:val="24"/>
              </w:rPr>
              <w:t>会员</w:t>
            </w:r>
            <w:r w:rsidRPr="00F707AE">
              <w:rPr>
                <w:b/>
                <w:bCs/>
                <w:sz w:val="24"/>
                <w:szCs w:val="24"/>
              </w:rPr>
              <w:t>id</w:t>
            </w:r>
          </w:p>
        </w:tc>
      </w:tr>
      <w:tr w:rsidR="00442F74" w:rsidRPr="00211C80" w:rsidTr="00F707AE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b/>
                <w:bCs/>
                <w:sz w:val="24"/>
                <w:szCs w:val="24"/>
              </w:rPr>
              <w:t>0-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未认证，</w:t>
            </w:r>
            <w:r w:rsidRPr="00F707AE">
              <w:rPr>
                <w:b/>
                <w:bCs/>
                <w:sz w:val="24"/>
                <w:szCs w:val="24"/>
              </w:rPr>
              <w:t>2-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认证中，</w:t>
            </w:r>
            <w:r w:rsidRPr="00F707AE">
              <w:rPr>
                <w:b/>
                <w:bCs/>
                <w:sz w:val="24"/>
                <w:szCs w:val="24"/>
              </w:rPr>
              <w:t>1-</w:t>
            </w:r>
            <w:r w:rsidRPr="00F707AE">
              <w:rPr>
                <w:rFonts w:hint="eastAsia"/>
                <w:b/>
                <w:bCs/>
                <w:sz w:val="24"/>
                <w:szCs w:val="24"/>
              </w:rPr>
              <w:t>认证成功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F707AE" w:rsidRDefault="00442F74" w:rsidP="00F707AE">
            <w:pPr>
              <w:pStyle w:val="1"/>
              <w:ind w:firstLine="482"/>
              <w:jc w:val="center"/>
              <w:rPr>
                <w:b/>
                <w:bCs/>
                <w:sz w:val="24"/>
                <w:szCs w:val="24"/>
              </w:rPr>
            </w:pPr>
            <w:r w:rsidRPr="00F707AE">
              <w:rPr>
                <w:rFonts w:hint="eastAsia"/>
                <w:b/>
                <w:bCs/>
                <w:sz w:val="24"/>
                <w:szCs w:val="24"/>
              </w:rPr>
              <w:t>邮箱认证状态</w:t>
            </w:r>
          </w:p>
        </w:tc>
      </w:tr>
    </w:tbl>
    <w:p w:rsidR="00442F74" w:rsidRDefault="00442F74">
      <w:pPr>
        <w:pStyle w:val="1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061B03">
        <w:trPr>
          <w:trHeight w:val="232"/>
        </w:trPr>
        <w:tc>
          <w:tcPr>
            <w:tcW w:w="4957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  <w:tr w:rsidR="00442F74" w:rsidTr="00061B03">
        <w:trPr>
          <w:trHeight w:val="231"/>
        </w:trPr>
        <w:tc>
          <w:tcPr>
            <w:tcW w:w="4957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  <w:highlight w:val="yellow"/>
              </w:rPr>
              <w:t>M0008_9</w:t>
            </w:r>
          </w:p>
        </w:tc>
        <w:tc>
          <w:tcPr>
            <w:tcW w:w="4961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原邮箱输入有误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5" w:name="_Toc421549941"/>
      <w:r>
        <w:rPr>
          <w:rFonts w:ascii="宋体" w:hAnsi="宋体" w:hint="eastAsia"/>
          <w:sz w:val="28"/>
          <w:szCs w:val="28"/>
        </w:rPr>
        <w:t>银行卡未绑定</w:t>
      </w:r>
      <w:bookmarkEnd w:id="25"/>
    </w:p>
    <w:p w:rsidR="00442F74" w:rsidRDefault="00442F74" w:rsidP="003A7645">
      <w:pPr>
        <w:pStyle w:val="1"/>
        <w:spacing w:line="360" w:lineRule="auto"/>
        <w:ind w:left="360" w:firstLineChars="0" w:firstLine="0"/>
      </w:pPr>
      <w:r>
        <w:pict>
          <v:shape id="图片 52" o:spid="_x0000_i1046" type="#_x0000_t75" style="width:170.25pt;height:213.75pt">
            <v:imagedata r:id="rId28" o:title=""/>
          </v:shape>
        </w:pict>
      </w:r>
    </w:p>
    <w:p w:rsidR="00442F74" w:rsidRDefault="00442F74" w:rsidP="003A7645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/rest/bankTo/</w:t>
      </w:r>
    </w:p>
    <w:p w:rsidR="00442F74" w:rsidRDefault="00442F74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053"/>
        <w:gridCol w:w="1494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406678">
        <w:tc>
          <w:tcPr>
            <w:tcW w:w="105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406678">
        <w:tc>
          <w:tcPr>
            <w:tcW w:w="1053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94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E93854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E93854">
        <w:tc>
          <w:tcPr>
            <w:tcW w:w="1129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E93854">
        <w:tc>
          <w:tcPr>
            <w:tcW w:w="1129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42F74" w:rsidTr="00E93854">
        <w:tc>
          <w:tcPr>
            <w:tcW w:w="1129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42F74" w:rsidTr="00E93854">
        <w:tc>
          <w:tcPr>
            <w:tcW w:w="1129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E93854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  <w:r>
              <w:rPr>
                <w:sz w:val="24"/>
                <w:szCs w:val="24"/>
              </w:rPr>
              <w:t>s</w:t>
            </w:r>
          </w:p>
        </w:tc>
      </w:tr>
    </w:tbl>
    <w:p w:rsidR="00442F74" w:rsidRDefault="00442F74" w:rsidP="003A7645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提交接口</w:t>
      </w:r>
    </w:p>
    <w:p w:rsidR="00442F74" w:rsidRDefault="00442F74" w:rsidP="003A7645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 w:rsidP="003A7645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3A7645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 w:rsidR="00442F74" w:rsidRDefault="00442F74" w:rsidP="003A7645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406678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45F07"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442F74" w:rsidRDefault="00442F74" w:rsidP="003A7645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3A7645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406678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406678">
        <w:tc>
          <w:tcPr>
            <w:tcW w:w="1129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442F74" w:rsidRPr="00211C80" w:rsidRDefault="00442F74" w:rsidP="00406678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银行卡绑定状态（成功、失败）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7B1418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B1418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 w:rsidR="00442F74" w:rsidRPr="007B1418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7B1418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同一账户只能添加一张提现银行卡</w:t>
            </w: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6" w:name="_Toc421549942"/>
      <w:r>
        <w:rPr>
          <w:rFonts w:ascii="宋体" w:hAnsi="宋体" w:hint="eastAsia"/>
          <w:sz w:val="28"/>
          <w:szCs w:val="28"/>
        </w:rPr>
        <w:t>银行卡已绑定</w:t>
      </w:r>
      <w:bookmarkEnd w:id="26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3" o:spid="_x0000_i1047" type="#_x0000_t75" style="width:210pt;height:198.75pt">
            <v:imagedata r:id="rId29" o:title=""/>
          </v:shape>
        </w:pict>
      </w:r>
    </w:p>
    <w:p w:rsidR="00442F74" w:rsidRDefault="00442F74" w:rsidP="00427DA2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 w:rsidP="00427DA2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6D2EDA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/rest/bankTo/</w:t>
      </w: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053"/>
        <w:gridCol w:w="1494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05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183EE6">
        <w:tc>
          <w:tcPr>
            <w:tcW w:w="1053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94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</w:t>
            </w:r>
            <w:r>
              <w:rPr>
                <w:sz w:val="24"/>
                <w:szCs w:val="24"/>
              </w:rPr>
              <w:t>id</w:t>
            </w:r>
          </w:p>
        </w:tc>
      </w:tr>
    </w:tbl>
    <w:p w:rsidR="00442F74" w:rsidRDefault="00442F74" w:rsidP="00427DA2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B03BDD">
        <w:trPr>
          <w:trHeight w:val="232"/>
        </w:trPr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42F74" w:rsidTr="00B03BDD">
        <w:trPr>
          <w:trHeight w:val="231"/>
        </w:trPr>
        <w:tc>
          <w:tcPr>
            <w:tcW w:w="1129" w:type="dxa"/>
          </w:tcPr>
          <w:p w:rsidR="00442F74" w:rsidRDefault="00442F74" w:rsidP="00183EE6">
            <w:pPr>
              <w:pStyle w:val="1"/>
              <w:spacing w:line="360" w:lineRule="auto"/>
              <w:ind w:firstLineChars="0" w:firstLine="0"/>
            </w:pPr>
            <w:r>
              <w:t>banId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银行帐号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  <w:r>
              <w:rPr>
                <w:sz w:val="24"/>
                <w:szCs w:val="24"/>
              </w:rPr>
              <w:t>s</w:t>
            </w:r>
          </w:p>
        </w:tc>
      </w:tr>
    </w:tbl>
    <w:p w:rsidR="00442F74" w:rsidRDefault="00442F74" w:rsidP="00427DA2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提交接口</w:t>
      </w:r>
    </w:p>
    <w:p w:rsidR="00442F74" w:rsidRDefault="00442F74" w:rsidP="00427DA2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 w:rsidP="00427DA2">
      <w:pPr>
        <w:pStyle w:val="1"/>
        <w:spacing w:line="360" w:lineRule="auto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7B0FAA">
        <w:trPr>
          <w:trHeight w:val="232"/>
        </w:trPr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7B0FAA">
        <w:trPr>
          <w:trHeight w:val="231"/>
        </w:trPr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银行账户</w:t>
            </w:r>
            <w:r>
              <w:rPr>
                <w:sz w:val="24"/>
                <w:szCs w:val="24"/>
              </w:rPr>
              <w:t>ID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cardNo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t>bankName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所属银行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 w:rsidRPr="00745F07">
              <w:rPr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 w:rsidR="00442F74" w:rsidRDefault="00442F74" w:rsidP="00427DA2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 w:rsidP="00427DA2">
      <w:pPr>
        <w:pStyle w:val="1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183EE6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183EE6">
        <w:tc>
          <w:tcPr>
            <w:tcW w:w="1129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R0001</w:t>
            </w:r>
            <w:r>
              <w:rPr>
                <w:rFonts w:hint="eastAsia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 w:rsidR="00442F74" w:rsidRPr="00211C80" w:rsidRDefault="00442F74" w:rsidP="00183EE6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银行卡绑定状态（成功、失败）</w:t>
            </w: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7" w:name="_Toc421549943"/>
      <w:r>
        <w:rPr>
          <w:rFonts w:ascii="宋体" w:hAnsi="宋体" w:hint="eastAsia"/>
          <w:sz w:val="28"/>
          <w:szCs w:val="28"/>
        </w:rPr>
        <w:t>登录密码设置</w:t>
      </w:r>
      <w:bookmarkEnd w:id="27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4" o:spid="_x0000_i1048" type="#_x0000_t75" style="width:208.5pt;height:228.75pt">
            <v:imagedata r:id="rId30" o:title=""/>
          </v:shape>
        </w:pict>
      </w:r>
    </w:p>
    <w:p w:rsidR="00442F74" w:rsidRDefault="00442F74">
      <w:pPr>
        <w:pStyle w:val="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原登录密码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新登录密码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原登录密码是否正确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修改密码是否成功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8" w:name="_Toc421549944"/>
      <w:r>
        <w:rPr>
          <w:rFonts w:ascii="宋体" w:hAnsi="宋体" w:hint="eastAsia"/>
          <w:sz w:val="28"/>
          <w:szCs w:val="28"/>
        </w:rPr>
        <w:t>添加安全密码</w:t>
      </w:r>
      <w:bookmarkEnd w:id="28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5" o:spid="_x0000_i1049" type="#_x0000_t75" style="width:165.75pt;height:190.5pt">
            <v:imagedata r:id="rId31" o:title=""/>
          </v:shape>
        </w:pict>
      </w:r>
    </w:p>
    <w:p w:rsidR="00442F74" w:rsidRDefault="00442F74">
      <w:pPr>
        <w:pStyle w:val="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29" w:name="_Toc421549945"/>
      <w:r>
        <w:rPr>
          <w:rFonts w:ascii="宋体" w:hAnsi="宋体" w:hint="eastAsia"/>
          <w:sz w:val="28"/>
          <w:szCs w:val="28"/>
        </w:rPr>
        <w:t>修改安全密码</w:t>
      </w:r>
      <w:bookmarkEnd w:id="29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6" o:spid="_x0000_i1050" type="#_x0000_t75" style="width:186.75pt;height:200.25pt">
            <v:imagedata r:id="rId32" o:title=""/>
          </v:shape>
        </w:pict>
      </w:r>
    </w:p>
    <w:p w:rsidR="00442F74" w:rsidRDefault="00442F74">
      <w:pPr>
        <w:pStyle w:val="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原安全密码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原安全密码是否正确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安全密码是否设置成功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30" w:name="_Toc421549946"/>
      <w:r>
        <w:rPr>
          <w:rFonts w:ascii="宋体" w:hAnsi="宋体" w:hint="eastAsia"/>
          <w:sz w:val="28"/>
          <w:szCs w:val="28"/>
        </w:rPr>
        <w:t>忘记安全密码验证</w:t>
      </w:r>
      <w:bookmarkEnd w:id="30"/>
      <w:r>
        <w:rPr>
          <w:rFonts w:ascii="宋体" w:hAnsi="宋体"/>
          <w:sz w:val="28"/>
          <w:szCs w:val="28"/>
        </w:rPr>
        <w:t xml:space="preserve"> </w:t>
      </w:r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7" o:spid="_x0000_i1051" type="#_x0000_t75" style="width:219.75pt;height:219.75pt">
            <v:imagedata r:id="rId33" o:title=""/>
          </v:shape>
        </w:pict>
      </w:r>
    </w:p>
    <w:p w:rsidR="00442F74" w:rsidRDefault="00442F74">
      <w:pPr>
        <w:pStyle w:val="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登录密码是否正确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31" w:name="_Toc421549947"/>
      <w:r>
        <w:rPr>
          <w:rFonts w:ascii="宋体" w:hAnsi="宋体" w:hint="eastAsia"/>
          <w:sz w:val="28"/>
          <w:szCs w:val="28"/>
        </w:rPr>
        <w:t>手势密码设置</w:t>
      </w:r>
      <w:bookmarkEnd w:id="31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0" o:spid="_x0000_i1052" type="#_x0000_t75" style="width:156pt;height:243pt">
            <v:imagedata r:id="rId34" o:title=""/>
          </v:shape>
        </w:pict>
      </w:r>
    </w:p>
    <w:p w:rsidR="00442F74" w:rsidRDefault="00442F74">
      <w:pPr>
        <w:pStyle w:val="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32" w:name="_Toc421549948"/>
      <w:r>
        <w:rPr>
          <w:rFonts w:ascii="宋体" w:hAnsi="宋体" w:hint="eastAsia"/>
          <w:sz w:val="28"/>
          <w:szCs w:val="28"/>
        </w:rPr>
        <w:t>修改手势密码</w:t>
      </w:r>
      <w:bookmarkEnd w:id="32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41" o:spid="_x0000_i1053" type="#_x0000_t75" style="width:156pt;height:243pt">
            <v:imagedata r:id="rId34" o:title=""/>
          </v:shape>
        </w:pict>
      </w:r>
    </w:p>
    <w:p w:rsidR="00442F74" w:rsidRDefault="00442F74">
      <w:pPr>
        <w:pStyle w:val="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原手势密码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新手势密码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原手势密码是否正确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14"/>
        </w:numPr>
        <w:spacing w:before="0" w:after="0" w:line="360" w:lineRule="auto"/>
        <w:rPr>
          <w:rFonts w:ascii="宋体"/>
          <w:sz w:val="28"/>
          <w:szCs w:val="28"/>
        </w:rPr>
      </w:pPr>
      <w:bookmarkStart w:id="33" w:name="_Toc421549949"/>
      <w:r>
        <w:rPr>
          <w:rFonts w:ascii="宋体" w:hAnsi="宋体" w:hint="eastAsia"/>
          <w:sz w:val="28"/>
          <w:szCs w:val="28"/>
        </w:rPr>
        <w:t>重置手势密码验证</w:t>
      </w:r>
      <w:bookmarkEnd w:id="33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8" o:spid="_x0000_i1054" type="#_x0000_t75" style="width:276pt;height:223.5pt">
            <v:imagedata r:id="rId35" o:title=""/>
          </v:shape>
        </w:pict>
      </w:r>
    </w:p>
    <w:p w:rsidR="00442F74" w:rsidRDefault="00442F74">
      <w:pPr>
        <w:pStyle w:val="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rPr>
          <w:b/>
          <w:sz w:val="28"/>
          <w:szCs w:val="28"/>
        </w:rPr>
      </w:pPr>
    </w:p>
    <w:p w:rsidR="00442F74" w:rsidRDefault="00442F74"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34" w:name="_Toc421549950"/>
      <w:r>
        <w:rPr>
          <w:rFonts w:hint="eastAsia"/>
          <w:sz w:val="32"/>
          <w:szCs w:val="32"/>
        </w:rPr>
        <w:t>六、会员中心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我的投资</w:t>
      </w:r>
      <w:bookmarkEnd w:id="34"/>
    </w:p>
    <w:p w:rsidR="00442F74" w:rsidRDefault="00442F74">
      <w:pPr>
        <w:pStyle w:val="Heading2"/>
        <w:numPr>
          <w:ilvl w:val="0"/>
          <w:numId w:val="31"/>
        </w:numPr>
        <w:spacing w:before="0" w:after="0" w:line="360" w:lineRule="auto"/>
        <w:rPr>
          <w:rFonts w:ascii="宋体"/>
          <w:sz w:val="28"/>
          <w:szCs w:val="28"/>
        </w:rPr>
      </w:pPr>
      <w:bookmarkStart w:id="35" w:name="_Toc421549951"/>
      <w:r>
        <w:rPr>
          <w:rFonts w:ascii="宋体" w:hAnsi="宋体" w:hint="eastAsia"/>
          <w:sz w:val="28"/>
          <w:szCs w:val="28"/>
        </w:rPr>
        <w:t>投资记录</w:t>
      </w:r>
      <w:bookmarkEnd w:id="35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5" o:spid="_x0000_i1055" type="#_x0000_t75" style="width:186.75pt;height:240pt">
            <v:imagedata r:id="rId36" o:title=""/>
          </v:shape>
        </w:pict>
      </w:r>
      <w:r>
        <w:rPr>
          <w:sz w:val="24"/>
          <w:szCs w:val="24"/>
        </w:rPr>
        <w:t xml:space="preserve">  </w:t>
      </w:r>
      <w:r>
        <w:pict>
          <v:shape id="图片 27" o:spid="_x0000_i1056" type="#_x0000_t75" style="width:165.75pt;height:239.25pt">
            <v:imagedata r:id="rId37" o:title=""/>
          </v:shape>
        </w:pict>
      </w:r>
    </w:p>
    <w:p w:rsidR="00442F74" w:rsidRDefault="00442F74">
      <w:pPr>
        <w:pStyle w:val="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投资项目名称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投资项目总金额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投资项目年利率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31"/>
        </w:numPr>
        <w:spacing w:before="0" w:after="0" w:line="360" w:lineRule="auto"/>
        <w:rPr>
          <w:rFonts w:ascii="宋体"/>
          <w:sz w:val="28"/>
          <w:szCs w:val="28"/>
        </w:rPr>
      </w:pPr>
      <w:bookmarkStart w:id="36" w:name="_Toc421549952"/>
      <w:r>
        <w:rPr>
          <w:rFonts w:ascii="宋体" w:hAnsi="宋体" w:hint="eastAsia"/>
          <w:sz w:val="28"/>
          <w:szCs w:val="28"/>
        </w:rPr>
        <w:t>回款明细</w:t>
      </w:r>
      <w:bookmarkEnd w:id="36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3" o:spid="_x0000_i1057" type="#_x0000_t75" style="width:178.5pt;height:216.75pt">
            <v:imagedata r:id="rId38" o:title=""/>
          </v:shape>
        </w:pict>
      </w:r>
    </w:p>
    <w:p w:rsidR="00442F74" w:rsidRDefault="00442F74">
      <w:pPr>
        <w:pStyle w:val="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---</w:t>
            </w:r>
            <w:r w:rsidRPr="00211C80">
              <w:rPr>
                <w:rFonts w:hint="eastAsia"/>
                <w:sz w:val="24"/>
                <w:szCs w:val="24"/>
              </w:rPr>
              <w:t>以下开始循环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待收状态（已收、待收）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利息管理费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期数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---</w:t>
            </w:r>
            <w:r w:rsidRPr="00211C80">
              <w:rPr>
                <w:rFonts w:hint="eastAsia"/>
                <w:sz w:val="24"/>
                <w:szCs w:val="24"/>
              </w:rPr>
              <w:t>以上结束循环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31"/>
        </w:numPr>
        <w:spacing w:before="0" w:after="0" w:line="360" w:lineRule="auto"/>
        <w:rPr>
          <w:rFonts w:ascii="宋体"/>
          <w:sz w:val="28"/>
          <w:szCs w:val="28"/>
        </w:rPr>
      </w:pPr>
      <w:bookmarkStart w:id="37" w:name="_Toc421549953"/>
      <w:r>
        <w:rPr>
          <w:rFonts w:ascii="宋体" w:hAnsi="宋体" w:hint="eastAsia"/>
          <w:sz w:val="28"/>
          <w:szCs w:val="28"/>
        </w:rPr>
        <w:t>我的转让市场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ascii="宋体" w:hAnsi="宋体" w:hint="eastAsia"/>
          <w:sz w:val="28"/>
          <w:szCs w:val="28"/>
        </w:rPr>
        <w:t>二期</w:t>
      </w:r>
      <w:bookmarkEnd w:id="37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31"/>
        </w:numPr>
        <w:spacing w:before="0" w:after="0" w:line="360" w:lineRule="auto"/>
        <w:rPr>
          <w:rFonts w:ascii="宋体"/>
          <w:sz w:val="28"/>
          <w:szCs w:val="28"/>
        </w:rPr>
      </w:pPr>
      <w:bookmarkStart w:id="38" w:name="_Toc421549954"/>
      <w:r>
        <w:rPr>
          <w:rFonts w:ascii="宋体" w:hAnsi="宋体" w:hint="eastAsia"/>
          <w:sz w:val="28"/>
          <w:szCs w:val="28"/>
        </w:rPr>
        <w:t>自动投资</w:t>
      </w:r>
      <w:bookmarkEnd w:id="38"/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  <w:r>
        <w:pict>
          <v:shape id="图片 19" o:spid="_x0000_i1058" type="#_x0000_t75" style="width:204.75pt;height:194.25pt">
            <v:imagedata r:id="rId39" o:title=""/>
          </v:shape>
        </w:pict>
      </w:r>
      <w:r>
        <w:rPr>
          <w:sz w:val="24"/>
          <w:szCs w:val="24"/>
        </w:rPr>
        <w:t xml:space="preserve">  </w:t>
      </w:r>
      <w:r>
        <w:pict>
          <v:shape id="图片 24" o:spid="_x0000_i1059" type="#_x0000_t75" style="width:156pt;height:204.75pt">
            <v:imagedata r:id="rId40" o:title=""/>
          </v:shape>
        </w:pict>
      </w:r>
    </w:p>
    <w:p w:rsidR="00442F74" w:rsidRDefault="00442F74">
      <w:pPr>
        <w:pStyle w:val="1"/>
        <w:spacing w:line="360" w:lineRule="auto"/>
        <w:ind w:left="36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5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载入页面</w:t>
      </w:r>
    </w:p>
    <w:p w:rsidR="00442F74" w:rsidRDefault="00442F74">
      <w:pPr>
        <w:pStyle w:val="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年利率范围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奖励范围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还款方式（月付息、等本、到期本息）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1"/>
        <w:numPr>
          <w:ilvl w:val="0"/>
          <w:numId w:val="35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递交</w:t>
      </w:r>
    </w:p>
    <w:p w:rsidR="00442F74" w:rsidRDefault="00442F74">
      <w:pPr>
        <w:pStyle w:val="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自动投资状态（开启、关闭）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年利率范围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奖励范围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还款方式（月付息、等本、到期本息）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rPr>
          <w:b/>
          <w:sz w:val="28"/>
          <w:szCs w:val="28"/>
        </w:rPr>
      </w:pPr>
    </w:p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39" w:name="_Toc421549955"/>
      <w:r>
        <w:rPr>
          <w:rFonts w:hint="eastAsia"/>
          <w:sz w:val="32"/>
          <w:szCs w:val="32"/>
        </w:rPr>
        <w:t>七、会员中心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资金管理</w:t>
      </w:r>
      <w:bookmarkEnd w:id="39"/>
    </w:p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0" w:name="_Toc421549956"/>
      <w:r>
        <w:rPr>
          <w:rFonts w:ascii="宋体" w:hAnsi="宋体" w:hint="eastAsia"/>
          <w:sz w:val="28"/>
          <w:szCs w:val="28"/>
        </w:rPr>
        <w:t>我要充值</w:t>
      </w:r>
      <w:bookmarkEnd w:id="40"/>
      <w:r>
        <w:rPr>
          <w:rFonts w:ascii="宋体" w:hAnsi="宋体"/>
          <w:sz w:val="28"/>
          <w:szCs w:val="28"/>
        </w:rPr>
        <w:t xml:space="preserve"> </w:t>
      </w:r>
    </w:p>
    <w:p w:rsidR="00442F74" w:rsidRDefault="00442F74">
      <w:r>
        <w:pict>
          <v:shape id="图片 9" o:spid="_x0000_i1060" type="#_x0000_t75" style="width:169.5pt;height:255.75pt">
            <v:imagedata r:id="rId41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持卡人身份证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递交申请</w:t>
      </w:r>
    </w:p>
    <w:p w:rsidR="00442F74" w:rsidRDefault="00442F74">
      <w:pPr>
        <w:pStyle w:val="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充值银行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安全密码是否匹配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跳转到第三方支付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1" w:name="_Toc421549957"/>
      <w:r>
        <w:rPr>
          <w:rFonts w:ascii="宋体" w:hAnsi="宋体" w:hint="eastAsia"/>
          <w:sz w:val="28"/>
          <w:szCs w:val="28"/>
        </w:rPr>
        <w:t>充值记录</w:t>
      </w:r>
      <w:bookmarkEnd w:id="41"/>
    </w:p>
    <w:p w:rsidR="00442F74" w:rsidRDefault="00442F74">
      <w:r>
        <w:pict>
          <v:shape id="图片 6" o:spid="_x0000_i1061" type="#_x0000_t75" style="width:192.75pt;height:256.5pt">
            <v:imagedata r:id="rId42" o:title=""/>
          </v:shape>
        </w:pict>
      </w:r>
      <w:r>
        <w:t xml:space="preserve"> </w:t>
      </w:r>
      <w:r>
        <w:pict>
          <v:shape id="图片 7" o:spid="_x0000_i1062" type="#_x0000_t75" style="width:192.75pt;height:261.75pt">
            <v:imagedata r:id="rId43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筛选条件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充值记录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充值记录状态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充值记录创建时间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充值记录修改时间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充值奖励金额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充值单号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充值类型（线上、线下）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充值途径（第三方支付、银行）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2" w:name="_Toc421549958"/>
      <w:r>
        <w:rPr>
          <w:rFonts w:ascii="宋体" w:hAnsi="宋体" w:hint="eastAsia"/>
          <w:sz w:val="28"/>
          <w:szCs w:val="28"/>
        </w:rPr>
        <w:t>我要提现</w:t>
      </w:r>
      <w:bookmarkEnd w:id="42"/>
    </w:p>
    <w:p w:rsidR="00442F74" w:rsidRDefault="00442F74">
      <w:r>
        <w:t xml:space="preserve"> </w:t>
      </w:r>
      <w:r>
        <w:pict>
          <v:shape id="图片 16" o:spid="_x0000_i1063" type="#_x0000_t75" style="width:162pt;height:253.5pt">
            <v:imagedata r:id="rId44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开户行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可提现额度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可免费提现额度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提现递交</w:t>
      </w:r>
    </w:p>
    <w:p w:rsidR="00442F74" w:rsidRDefault="00442F74">
      <w:pPr>
        <w:pStyle w:val="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开户行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提现金额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实际到账金额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提现申请是否递交成功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3" w:name="_Toc421549959"/>
      <w:r>
        <w:rPr>
          <w:rFonts w:ascii="宋体" w:hAnsi="宋体" w:hint="eastAsia"/>
          <w:sz w:val="28"/>
          <w:szCs w:val="28"/>
        </w:rPr>
        <w:t>我的红包</w:t>
      </w:r>
      <w:bookmarkEnd w:id="43"/>
    </w:p>
    <w:p w:rsidR="00442F74" w:rsidRDefault="00442F74">
      <w:r>
        <w:t xml:space="preserve"> </w:t>
      </w:r>
      <w:r>
        <w:pict>
          <v:shape id="图片 12" o:spid="_x0000_i1064" type="#_x0000_t75" style="width:155.25pt;height:236.25pt">
            <v:imagedata r:id="rId45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推广链接二维码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分享到短信的内容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分享到微信好友的内容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分享到微信朋友圈的内容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分享到新浪微博的内容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分享到腾讯微博的内容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分享到</w:t>
            </w:r>
            <w:r w:rsidRPr="00211C80">
              <w:rPr>
                <w:sz w:val="24"/>
                <w:szCs w:val="24"/>
              </w:rPr>
              <w:t>QQ</w:t>
            </w:r>
            <w:r w:rsidRPr="00211C80">
              <w:rPr>
                <w:rFonts w:hint="eastAsia"/>
                <w:sz w:val="24"/>
                <w:szCs w:val="24"/>
              </w:rPr>
              <w:t>的内容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4" w:name="_Toc421549960"/>
      <w:r>
        <w:rPr>
          <w:rFonts w:ascii="宋体" w:hAnsi="宋体" w:hint="eastAsia"/>
          <w:sz w:val="28"/>
          <w:szCs w:val="28"/>
        </w:rPr>
        <w:t>红包明细</w:t>
      </w:r>
      <w:bookmarkEnd w:id="44"/>
    </w:p>
    <w:p w:rsidR="00442F74" w:rsidRDefault="00442F74">
      <w:r>
        <w:t xml:space="preserve"> </w:t>
      </w:r>
      <w:r>
        <w:pict>
          <v:shape id="图片 25" o:spid="_x0000_i1065" type="#_x0000_t75" style="width:152.25pt;height:248.25pt">
            <v:imagedata r:id="rId46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红包明细页数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目前红包余额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红包进出类型（获得、转出）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红包进出金额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当时红包余额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5" w:name="_Toc421549961"/>
      <w:r>
        <w:rPr>
          <w:rFonts w:ascii="宋体" w:hAnsi="宋体" w:hint="eastAsia"/>
          <w:sz w:val="28"/>
          <w:szCs w:val="28"/>
        </w:rPr>
        <w:t>好友列表</w:t>
      </w:r>
      <w:bookmarkEnd w:id="45"/>
    </w:p>
    <w:p w:rsidR="00442F74" w:rsidRDefault="00442F74">
      <w:r>
        <w:t xml:space="preserve"> </w:t>
      </w:r>
      <w:r>
        <w:pict>
          <v:shape id="图片 21" o:spid="_x0000_i1066" type="#_x0000_t75" style="width:196.5pt;height:255.75pt">
            <v:imagedata r:id="rId47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好友页数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好友用户名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好友注册时间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好友推荐红包金额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好友投资红包金额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2"/>
        <w:numPr>
          <w:ilvl w:val="0"/>
          <w:numId w:val="38"/>
        </w:numPr>
        <w:spacing w:before="0" w:after="0" w:line="360" w:lineRule="auto"/>
        <w:rPr>
          <w:rFonts w:ascii="宋体"/>
          <w:sz w:val="28"/>
          <w:szCs w:val="28"/>
        </w:rPr>
      </w:pPr>
      <w:bookmarkStart w:id="46" w:name="_Toc421549962"/>
      <w:r>
        <w:rPr>
          <w:rFonts w:ascii="宋体" w:hAnsi="宋体" w:hint="eastAsia"/>
          <w:sz w:val="28"/>
          <w:szCs w:val="28"/>
        </w:rPr>
        <w:t>资金记录</w:t>
      </w:r>
      <w:bookmarkEnd w:id="46"/>
    </w:p>
    <w:p w:rsidR="00442F74" w:rsidRDefault="00442F74">
      <w:r>
        <w:t xml:space="preserve"> </w:t>
      </w:r>
      <w:r>
        <w:pict>
          <v:shape id="图片 2" o:spid="_x0000_i1067" type="#_x0000_t75" style="width:165pt;height:261pt">
            <v:imagedata r:id="rId48" o:title=""/>
          </v:shape>
        </w:pict>
      </w:r>
      <w:r>
        <w:t xml:space="preserve">  </w:t>
      </w:r>
      <w:r>
        <w:pict>
          <v:shape id="图片 4" o:spid="_x0000_i1068" type="#_x0000_t75" style="width:159.75pt;height:254.25pt">
            <v:imagedata r:id="rId49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用户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页数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明细类型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发生时间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操作金额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账户余额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冻结资金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备注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>
      <w:pPr>
        <w:pStyle w:val="Heading1"/>
        <w:spacing w:before="0" w:after="0" w:line="360" w:lineRule="auto"/>
        <w:rPr>
          <w:sz w:val="32"/>
          <w:szCs w:val="32"/>
        </w:rPr>
      </w:pPr>
      <w:bookmarkStart w:id="47" w:name="_Toc421549963"/>
      <w:r>
        <w:rPr>
          <w:rFonts w:hint="eastAsia"/>
          <w:sz w:val="32"/>
          <w:szCs w:val="32"/>
        </w:rPr>
        <w:t>八、更多</w:t>
      </w:r>
      <w:bookmarkEnd w:id="47"/>
    </w:p>
    <w:p w:rsidR="00442F74" w:rsidRDefault="00442F74">
      <w:pPr>
        <w:pStyle w:val="Heading2"/>
        <w:numPr>
          <w:ilvl w:val="0"/>
          <w:numId w:val="49"/>
        </w:numPr>
        <w:spacing w:before="0" w:after="0" w:line="360" w:lineRule="auto"/>
        <w:rPr>
          <w:rFonts w:ascii="宋体"/>
          <w:sz w:val="28"/>
          <w:szCs w:val="28"/>
        </w:rPr>
      </w:pPr>
      <w:bookmarkStart w:id="48" w:name="_Toc421549964"/>
      <w:r>
        <w:rPr>
          <w:rFonts w:ascii="宋体" w:hAnsi="宋体" w:hint="eastAsia"/>
          <w:sz w:val="28"/>
          <w:szCs w:val="28"/>
        </w:rPr>
        <w:t>更多</w:t>
      </w:r>
      <w:bookmarkEnd w:id="48"/>
    </w:p>
    <w:p w:rsidR="00442F74" w:rsidRDefault="00442F74">
      <w:r>
        <w:t xml:space="preserve">   </w:t>
      </w:r>
      <w:r>
        <w:pict>
          <v:shape id="图片 61" o:spid="_x0000_i1069" type="#_x0000_t75" style="width:151.5pt;height:240.75pt">
            <v:imagedata r:id="rId50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当前版本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49"/>
        </w:numPr>
        <w:spacing w:before="0" w:after="0" w:line="360" w:lineRule="auto"/>
        <w:rPr>
          <w:rFonts w:ascii="宋体"/>
          <w:sz w:val="28"/>
          <w:szCs w:val="28"/>
        </w:rPr>
      </w:pPr>
      <w:bookmarkStart w:id="49" w:name="_Toc421549965"/>
      <w:r>
        <w:rPr>
          <w:rFonts w:ascii="宋体" w:hAnsi="宋体"/>
          <w:sz w:val="28"/>
          <w:szCs w:val="28"/>
        </w:rPr>
        <w:t>CMS</w:t>
      </w:r>
      <w:r>
        <w:rPr>
          <w:rFonts w:ascii="宋体" w:hAnsi="宋体" w:hint="eastAsia"/>
          <w:sz w:val="28"/>
          <w:szCs w:val="28"/>
        </w:rPr>
        <w:t>列表页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ascii="宋体" w:hAnsi="宋体" w:hint="eastAsia"/>
          <w:sz w:val="28"/>
          <w:szCs w:val="28"/>
        </w:rPr>
        <w:t>以帮助中心为例</w:t>
      </w:r>
      <w:bookmarkEnd w:id="49"/>
    </w:p>
    <w:p w:rsidR="00442F74" w:rsidRDefault="00442F74">
      <w:r>
        <w:t xml:space="preserve">   </w:t>
      </w:r>
      <w:r>
        <w:pict>
          <v:shape id="图片 63" o:spid="_x0000_i1070" type="#_x0000_t75" style="width:204.75pt;height:272.25pt">
            <v:imagedata r:id="rId51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帮助中心类别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</w:t>
            </w:r>
            <w:r w:rsidRPr="00211C80">
              <w:rPr>
                <w:sz w:val="24"/>
                <w:szCs w:val="24"/>
              </w:rPr>
              <w:t>id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sz w:val="24"/>
                <w:szCs w:val="24"/>
              </w:rPr>
              <w:t>--</w:t>
            </w:r>
            <w:r w:rsidRPr="00211C80">
              <w:rPr>
                <w:rFonts w:hint="eastAsia"/>
                <w:sz w:val="24"/>
                <w:szCs w:val="24"/>
              </w:rPr>
              <w:t>以上循环结束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pStyle w:val="Heading2"/>
        <w:numPr>
          <w:ilvl w:val="0"/>
          <w:numId w:val="49"/>
        </w:numPr>
        <w:spacing w:before="0" w:after="0" w:line="360" w:lineRule="auto"/>
        <w:rPr>
          <w:rFonts w:ascii="宋体"/>
          <w:sz w:val="28"/>
          <w:szCs w:val="28"/>
        </w:rPr>
      </w:pPr>
      <w:bookmarkStart w:id="50" w:name="_Toc421549966"/>
      <w:r>
        <w:rPr>
          <w:rFonts w:ascii="宋体" w:hAnsi="宋体"/>
          <w:sz w:val="28"/>
          <w:szCs w:val="28"/>
        </w:rPr>
        <w:t>CMS</w:t>
      </w:r>
      <w:r>
        <w:rPr>
          <w:rFonts w:ascii="宋体" w:hAnsi="宋体" w:hint="eastAsia"/>
          <w:sz w:val="28"/>
          <w:szCs w:val="28"/>
        </w:rPr>
        <w:t>内容页</w:t>
      </w:r>
      <w:r>
        <w:rPr>
          <w:rFonts w:ascii="宋体" w:hAnsi="宋体"/>
          <w:sz w:val="28"/>
          <w:szCs w:val="28"/>
        </w:rPr>
        <w:t xml:space="preserve"> – </w:t>
      </w:r>
      <w:r>
        <w:rPr>
          <w:rFonts w:ascii="宋体" w:hAnsi="宋体" w:hint="eastAsia"/>
          <w:sz w:val="28"/>
          <w:szCs w:val="28"/>
        </w:rPr>
        <w:t>以网站公告内容页为例</w:t>
      </w:r>
      <w:bookmarkEnd w:id="50"/>
    </w:p>
    <w:p w:rsidR="00442F74" w:rsidRDefault="00442F74">
      <w:r>
        <w:t xml:space="preserve">   </w:t>
      </w:r>
      <w:r>
        <w:pict>
          <v:shape id="图片 65" o:spid="_x0000_i1071" type="#_x0000_t75" style="width:197.25pt;height:219.75pt">
            <v:imagedata r:id="rId52" o:title=""/>
          </v:shape>
        </w:pict>
      </w:r>
    </w:p>
    <w:p w:rsidR="00442F74" w:rsidRDefault="00442F74">
      <w:pPr>
        <w:pStyle w:val="1"/>
        <w:numPr>
          <w:ilvl w:val="0"/>
          <w:numId w:val="39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 w:rsidR="00442F74" w:rsidRDefault="00442F74">
      <w:pPr>
        <w:pStyle w:val="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  <w:r>
        <w:rPr>
          <w:sz w:val="24"/>
          <w:szCs w:val="24"/>
        </w:rPr>
        <w:t xml:space="preserve"> </w:t>
      </w:r>
    </w:p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</w:t>
            </w:r>
            <w:r>
              <w:t>id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W w:w="1445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 w:rsidR="00442F74" w:rsidTr="00211C80">
        <w:tc>
          <w:tcPr>
            <w:tcW w:w="1129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 w:rsidR="00442F74" w:rsidTr="00211C80">
        <w:tc>
          <w:tcPr>
            <w:tcW w:w="1129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211C80"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 w:rsidR="00442F74" w:rsidRDefault="00442F74">
      <w:pPr>
        <w:pStyle w:val="1"/>
        <w:spacing w:line="360" w:lineRule="auto"/>
        <w:ind w:left="720" w:firstLineChars="0" w:firstLine="0"/>
        <w:rPr>
          <w:sz w:val="24"/>
          <w:szCs w:val="24"/>
        </w:rPr>
      </w:pPr>
    </w:p>
    <w:p w:rsidR="00442F74" w:rsidRDefault="00442F74">
      <w:pPr>
        <w:pStyle w:val="1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W w:w="13462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4957"/>
        <w:gridCol w:w="4961"/>
        <w:gridCol w:w="3544"/>
      </w:tblGrid>
      <w:tr w:rsidR="00442F74" w:rsidTr="00211C80">
        <w:tc>
          <w:tcPr>
            <w:tcW w:w="4957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12" w:space="0" w:color="9CC2E5"/>
              <w:right w:val="nil"/>
            </w:tcBorders>
            <w:vAlign w:val="center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jc w:val="center"/>
              <w:rPr>
                <w:b/>
                <w:bCs/>
                <w:sz w:val="24"/>
                <w:szCs w:val="24"/>
              </w:rPr>
            </w:pPr>
            <w:r w:rsidRPr="00211C80"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 w:rsidR="00442F74" w:rsidTr="00211C80">
        <w:tc>
          <w:tcPr>
            <w:tcW w:w="4957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:rsidR="00442F74" w:rsidRPr="00211C80" w:rsidRDefault="00442F74" w:rsidP="00211C80">
            <w:pPr>
              <w:pStyle w:val="1"/>
              <w:spacing w:line="360" w:lineRule="auto"/>
              <w:ind w:firstLineChars="0" w:firstLine="0"/>
              <w:rPr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>
      <w:pPr>
        <w:widowControl/>
        <w:jc w:val="left"/>
      </w:pPr>
    </w:p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>
      <w:pPr>
        <w:pStyle w:val="Heading1"/>
        <w:jc w:val="center"/>
        <w:rPr>
          <w:sz w:val="84"/>
          <w:szCs w:val="84"/>
        </w:rPr>
      </w:pPr>
      <w:bookmarkStart w:id="51" w:name="_Toc421549967"/>
      <w:r>
        <w:rPr>
          <w:rFonts w:hint="eastAsia"/>
          <w:sz w:val="84"/>
          <w:szCs w:val="84"/>
        </w:rPr>
        <w:t>第二章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数据结构</w:t>
      </w:r>
      <w:bookmarkEnd w:id="51"/>
    </w:p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/>
    <w:p w:rsidR="00442F74" w:rsidRDefault="00442F74">
      <w:pPr>
        <w:pStyle w:val="1"/>
        <w:numPr>
          <w:ilvl w:val="0"/>
          <w:numId w:val="53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 w:rsidR="00442F74" w:rsidRDefault="00442F74">
      <w:pPr>
        <w:spacing w:line="360" w:lineRule="auto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描述：包含一个借款项目的全部信息</w:t>
      </w:r>
    </w:p>
    <w:tbl>
      <w:tblPr>
        <w:tblW w:w="11194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A0"/>
      </w:tblPr>
      <w:tblGrid>
        <w:gridCol w:w="2547"/>
        <w:gridCol w:w="1843"/>
        <w:gridCol w:w="1559"/>
        <w:gridCol w:w="5245"/>
      </w:tblGrid>
      <w:tr w:rsidR="00442F74" w:rsidTr="00211C80">
        <w:tc>
          <w:tcPr>
            <w:tcW w:w="2547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42F74" w:rsidRPr="00211C80" w:rsidRDefault="00442F74" w:rsidP="00211C80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42F74" w:rsidRPr="00211C80" w:rsidRDefault="00442F74" w:rsidP="00211C80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42F74" w:rsidRPr="00211C80" w:rsidRDefault="00442F74" w:rsidP="00211C80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12" w:space="0" w:color="9CC2E5"/>
              <w:right w:val="nil"/>
            </w:tcBorders>
          </w:tcPr>
          <w:p w:rsidR="00442F74" w:rsidRPr="00211C80" w:rsidRDefault="00442F74" w:rsidP="00211C80">
            <w:pPr>
              <w:spacing w:line="360" w:lineRule="auto"/>
              <w:jc w:val="center"/>
              <w:rPr>
                <w:rFonts w:ascii="宋体"/>
                <w:b/>
                <w:bCs/>
                <w:sz w:val="24"/>
                <w:szCs w:val="24"/>
              </w:rPr>
            </w:pPr>
            <w:r w:rsidRPr="00211C80">
              <w:rPr>
                <w:rFonts w:ascii="宋体" w:hAnsi="宋体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42F74" w:rsidTr="00211C80">
        <w:tc>
          <w:tcPr>
            <w:tcW w:w="2547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 w:rsidR="00442F74" w:rsidTr="00211C80">
        <w:tc>
          <w:tcPr>
            <w:tcW w:w="2547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  <w:tr w:rsidR="00442F74" w:rsidTr="00211C80">
        <w:tc>
          <w:tcPr>
            <w:tcW w:w="2547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1559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  <w:tc>
          <w:tcPr>
            <w:tcW w:w="5245" w:type="dxa"/>
          </w:tcPr>
          <w:p w:rsidR="00442F74" w:rsidRPr="00211C80" w:rsidRDefault="00442F74" w:rsidP="00211C80">
            <w:pPr>
              <w:spacing w:line="360" w:lineRule="auto"/>
              <w:rPr>
                <w:rFonts w:ascii="宋体"/>
                <w:sz w:val="24"/>
                <w:szCs w:val="24"/>
              </w:rPr>
            </w:pPr>
          </w:p>
        </w:tc>
      </w:tr>
    </w:tbl>
    <w:p w:rsidR="00442F74" w:rsidRDefault="00442F74"/>
    <w:p w:rsidR="00442F74" w:rsidRDefault="00442F74"/>
    <w:p w:rsidR="00442F74" w:rsidRDefault="00442F74"/>
    <w:sectPr w:rsidR="00442F74" w:rsidSect="002312B8">
      <w:pgSz w:w="16838" w:h="11906" w:orient="landscape"/>
      <w:pgMar w:top="851" w:right="1245" w:bottom="156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2F74" w:rsidRDefault="00442F74" w:rsidP="006972D1">
      <w:r>
        <w:separator/>
      </w:r>
    </w:p>
  </w:endnote>
  <w:endnote w:type="continuationSeparator" w:id="0">
    <w:p w:rsidR="00442F74" w:rsidRDefault="00442F74" w:rsidP="006972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??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2F74" w:rsidRDefault="00442F74" w:rsidP="006972D1">
      <w:r>
        <w:separator/>
      </w:r>
    </w:p>
  </w:footnote>
  <w:footnote w:type="continuationSeparator" w:id="0">
    <w:p w:rsidR="00442F74" w:rsidRDefault="00442F74" w:rsidP="006972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3F7C"/>
    <w:multiLevelType w:val="multilevel"/>
    <w:tmpl w:val="00073F7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0ED298E"/>
    <w:multiLevelType w:val="multilevel"/>
    <w:tmpl w:val="00ED298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3F16DF0"/>
    <w:multiLevelType w:val="multilevel"/>
    <w:tmpl w:val="03F16DF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05FF481C"/>
    <w:multiLevelType w:val="multilevel"/>
    <w:tmpl w:val="05FF481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0B00412B"/>
    <w:multiLevelType w:val="multilevel"/>
    <w:tmpl w:val="0B00412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0B5F642E"/>
    <w:multiLevelType w:val="multilevel"/>
    <w:tmpl w:val="0B5F642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0C1247B6"/>
    <w:multiLevelType w:val="multilevel"/>
    <w:tmpl w:val="0C1247B6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0D732E2C"/>
    <w:multiLevelType w:val="multilevel"/>
    <w:tmpl w:val="0D732E2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0EF5778A"/>
    <w:multiLevelType w:val="multilevel"/>
    <w:tmpl w:val="0EF5778A"/>
    <w:lvl w:ilvl="0">
      <w:start w:val="1"/>
      <w:numFmt w:val="none"/>
      <w:lvlText w:val="一、"/>
      <w:lvlJc w:val="left"/>
      <w:pPr>
        <w:ind w:left="420" w:hanging="4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1235365E"/>
    <w:multiLevelType w:val="multilevel"/>
    <w:tmpl w:val="1235365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14AE1D18"/>
    <w:multiLevelType w:val="multilevel"/>
    <w:tmpl w:val="14AE1D1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156463B8"/>
    <w:multiLevelType w:val="multilevel"/>
    <w:tmpl w:val="156463B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169E60A4"/>
    <w:multiLevelType w:val="multilevel"/>
    <w:tmpl w:val="169E60A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17240232"/>
    <w:multiLevelType w:val="multilevel"/>
    <w:tmpl w:val="1724023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193E16EC"/>
    <w:multiLevelType w:val="multilevel"/>
    <w:tmpl w:val="193E16E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1BCB62D2"/>
    <w:multiLevelType w:val="multilevel"/>
    <w:tmpl w:val="1BCB62D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">
    <w:nsid w:val="1D015E83"/>
    <w:multiLevelType w:val="multilevel"/>
    <w:tmpl w:val="1D015E8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>
    <w:nsid w:val="238C5BA7"/>
    <w:multiLevelType w:val="multilevel"/>
    <w:tmpl w:val="238C5BA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2D375E81"/>
    <w:multiLevelType w:val="multilevel"/>
    <w:tmpl w:val="2D375E81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>
    <w:nsid w:val="2DF25793"/>
    <w:multiLevelType w:val="multilevel"/>
    <w:tmpl w:val="2DF2579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2E151016"/>
    <w:multiLevelType w:val="multilevel"/>
    <w:tmpl w:val="2E151016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>
    <w:nsid w:val="2FE65989"/>
    <w:multiLevelType w:val="multilevel"/>
    <w:tmpl w:val="2FE6598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305E4FB3"/>
    <w:multiLevelType w:val="multilevel"/>
    <w:tmpl w:val="305E4FB3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>
    <w:nsid w:val="32650304"/>
    <w:multiLevelType w:val="multilevel"/>
    <w:tmpl w:val="3265030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>
    <w:nsid w:val="326C0CED"/>
    <w:multiLevelType w:val="multilevel"/>
    <w:tmpl w:val="326C0CE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90D5540"/>
    <w:multiLevelType w:val="multilevel"/>
    <w:tmpl w:val="390D554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>
    <w:nsid w:val="3B5205D2"/>
    <w:multiLevelType w:val="multilevel"/>
    <w:tmpl w:val="3B5205D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>
    <w:nsid w:val="3C763B7E"/>
    <w:multiLevelType w:val="multilevel"/>
    <w:tmpl w:val="3C763B7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3DE82C63"/>
    <w:multiLevelType w:val="multilevel"/>
    <w:tmpl w:val="3DE82C6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>
    <w:nsid w:val="3E6E324B"/>
    <w:multiLevelType w:val="multilevel"/>
    <w:tmpl w:val="3E6E324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>
    <w:nsid w:val="417D0FBC"/>
    <w:multiLevelType w:val="multilevel"/>
    <w:tmpl w:val="417D0FBC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>
    <w:nsid w:val="41FD55AF"/>
    <w:multiLevelType w:val="multilevel"/>
    <w:tmpl w:val="41FD55AF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>
    <w:nsid w:val="45837799"/>
    <w:multiLevelType w:val="multilevel"/>
    <w:tmpl w:val="45837799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>
    <w:nsid w:val="489C3C62"/>
    <w:multiLevelType w:val="multilevel"/>
    <w:tmpl w:val="489C3C6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>
    <w:nsid w:val="49A5706E"/>
    <w:multiLevelType w:val="multilevel"/>
    <w:tmpl w:val="49A5706E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>
    <w:nsid w:val="4C1C054D"/>
    <w:multiLevelType w:val="multilevel"/>
    <w:tmpl w:val="4C1C054D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50F212C9"/>
    <w:multiLevelType w:val="multilevel"/>
    <w:tmpl w:val="50F212C9"/>
    <w:lvl w:ilvl="0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">
    <w:nsid w:val="523F056B"/>
    <w:multiLevelType w:val="multilevel"/>
    <w:tmpl w:val="523F056B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>
    <w:nsid w:val="52F54430"/>
    <w:multiLevelType w:val="multilevel"/>
    <w:tmpl w:val="52F5443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>
    <w:nsid w:val="53E67910"/>
    <w:multiLevelType w:val="multilevel"/>
    <w:tmpl w:val="53E6791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>
    <w:nsid w:val="5B75590F"/>
    <w:multiLevelType w:val="multilevel"/>
    <w:tmpl w:val="5B75590F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>
    <w:nsid w:val="5BAC2692"/>
    <w:multiLevelType w:val="multilevel"/>
    <w:tmpl w:val="5BAC269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2">
    <w:nsid w:val="5C0F7C78"/>
    <w:multiLevelType w:val="multilevel"/>
    <w:tmpl w:val="5C0F7C78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3">
    <w:nsid w:val="5C126927"/>
    <w:multiLevelType w:val="multilevel"/>
    <w:tmpl w:val="5C12692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4">
    <w:nsid w:val="5CDA5E13"/>
    <w:multiLevelType w:val="multilevel"/>
    <w:tmpl w:val="5CDA5E13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5">
    <w:nsid w:val="60526F07"/>
    <w:multiLevelType w:val="multilevel"/>
    <w:tmpl w:val="60526F07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6">
    <w:nsid w:val="652B7B43"/>
    <w:multiLevelType w:val="multilevel"/>
    <w:tmpl w:val="652B7B43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>
    <w:nsid w:val="66EC2840"/>
    <w:multiLevelType w:val="multilevel"/>
    <w:tmpl w:val="66EC284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">
    <w:nsid w:val="6F881469"/>
    <w:multiLevelType w:val="multilevel"/>
    <w:tmpl w:val="6F88146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9">
    <w:nsid w:val="72B43381"/>
    <w:multiLevelType w:val="multilevel"/>
    <w:tmpl w:val="72B43381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0">
    <w:nsid w:val="77E13F0E"/>
    <w:multiLevelType w:val="multilevel"/>
    <w:tmpl w:val="77E13F0E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1">
    <w:nsid w:val="7BB06509"/>
    <w:multiLevelType w:val="multilevel"/>
    <w:tmpl w:val="7BB06509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2">
    <w:nsid w:val="7D592120"/>
    <w:multiLevelType w:val="multilevel"/>
    <w:tmpl w:val="7D59212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0"/>
  </w:num>
  <w:num w:numId="2">
    <w:abstractNumId w:val="40"/>
  </w:num>
  <w:num w:numId="3">
    <w:abstractNumId w:val="50"/>
  </w:num>
  <w:num w:numId="4">
    <w:abstractNumId w:val="27"/>
  </w:num>
  <w:num w:numId="5">
    <w:abstractNumId w:val="11"/>
  </w:num>
  <w:num w:numId="6">
    <w:abstractNumId w:val="19"/>
  </w:num>
  <w:num w:numId="7">
    <w:abstractNumId w:val="35"/>
  </w:num>
  <w:num w:numId="8">
    <w:abstractNumId w:val="52"/>
  </w:num>
  <w:num w:numId="9">
    <w:abstractNumId w:val="39"/>
  </w:num>
  <w:num w:numId="10">
    <w:abstractNumId w:val="21"/>
  </w:num>
  <w:num w:numId="11">
    <w:abstractNumId w:val="10"/>
  </w:num>
  <w:num w:numId="12">
    <w:abstractNumId w:val="32"/>
  </w:num>
  <w:num w:numId="13">
    <w:abstractNumId w:val="51"/>
  </w:num>
  <w:num w:numId="14">
    <w:abstractNumId w:val="30"/>
  </w:num>
  <w:num w:numId="15">
    <w:abstractNumId w:val="43"/>
  </w:num>
  <w:num w:numId="16">
    <w:abstractNumId w:val="12"/>
  </w:num>
  <w:num w:numId="17">
    <w:abstractNumId w:val="42"/>
  </w:num>
  <w:num w:numId="18">
    <w:abstractNumId w:val="0"/>
  </w:num>
  <w:num w:numId="19">
    <w:abstractNumId w:val="6"/>
  </w:num>
  <w:num w:numId="20">
    <w:abstractNumId w:val="33"/>
  </w:num>
  <w:num w:numId="21">
    <w:abstractNumId w:val="44"/>
  </w:num>
  <w:num w:numId="22">
    <w:abstractNumId w:val="25"/>
  </w:num>
  <w:num w:numId="23">
    <w:abstractNumId w:val="28"/>
  </w:num>
  <w:num w:numId="24">
    <w:abstractNumId w:val="34"/>
  </w:num>
  <w:num w:numId="25">
    <w:abstractNumId w:val="48"/>
  </w:num>
  <w:num w:numId="26">
    <w:abstractNumId w:val="45"/>
  </w:num>
  <w:num w:numId="27">
    <w:abstractNumId w:val="13"/>
  </w:num>
  <w:num w:numId="28">
    <w:abstractNumId w:val="31"/>
  </w:num>
  <w:num w:numId="29">
    <w:abstractNumId w:val="38"/>
  </w:num>
  <w:num w:numId="30">
    <w:abstractNumId w:val="2"/>
  </w:num>
  <w:num w:numId="31">
    <w:abstractNumId w:val="37"/>
  </w:num>
  <w:num w:numId="32">
    <w:abstractNumId w:val="23"/>
  </w:num>
  <w:num w:numId="33">
    <w:abstractNumId w:val="9"/>
  </w:num>
  <w:num w:numId="34">
    <w:abstractNumId w:val="47"/>
  </w:num>
  <w:num w:numId="35">
    <w:abstractNumId w:val="36"/>
  </w:num>
  <w:num w:numId="36">
    <w:abstractNumId w:val="41"/>
  </w:num>
  <w:num w:numId="37">
    <w:abstractNumId w:val="1"/>
  </w:num>
  <w:num w:numId="38">
    <w:abstractNumId w:val="22"/>
  </w:num>
  <w:num w:numId="39">
    <w:abstractNumId w:val="24"/>
  </w:num>
  <w:num w:numId="40">
    <w:abstractNumId w:val="26"/>
  </w:num>
  <w:num w:numId="41">
    <w:abstractNumId w:val="7"/>
  </w:num>
  <w:num w:numId="42">
    <w:abstractNumId w:val="29"/>
  </w:num>
  <w:num w:numId="43">
    <w:abstractNumId w:val="4"/>
  </w:num>
  <w:num w:numId="44">
    <w:abstractNumId w:val="15"/>
  </w:num>
  <w:num w:numId="45">
    <w:abstractNumId w:val="49"/>
  </w:num>
  <w:num w:numId="46">
    <w:abstractNumId w:val="16"/>
  </w:num>
  <w:num w:numId="47">
    <w:abstractNumId w:val="5"/>
  </w:num>
  <w:num w:numId="48">
    <w:abstractNumId w:val="17"/>
  </w:num>
  <w:num w:numId="49">
    <w:abstractNumId w:val="46"/>
  </w:num>
  <w:num w:numId="50">
    <w:abstractNumId w:val="14"/>
  </w:num>
  <w:num w:numId="51">
    <w:abstractNumId w:val="18"/>
  </w:num>
  <w:num w:numId="52">
    <w:abstractNumId w:val="3"/>
  </w:num>
  <w:num w:numId="53">
    <w:abstractNumId w:val="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D78A6"/>
    <w:rsid w:val="00005B5B"/>
    <w:rsid w:val="0002441A"/>
    <w:rsid w:val="00025E3F"/>
    <w:rsid w:val="00030A24"/>
    <w:rsid w:val="0004052F"/>
    <w:rsid w:val="00061849"/>
    <w:rsid w:val="00061B03"/>
    <w:rsid w:val="000665CE"/>
    <w:rsid w:val="00071594"/>
    <w:rsid w:val="000724B4"/>
    <w:rsid w:val="00072CE6"/>
    <w:rsid w:val="00095A1E"/>
    <w:rsid w:val="000A179C"/>
    <w:rsid w:val="000B139D"/>
    <w:rsid w:val="000C15F9"/>
    <w:rsid w:val="000C6F26"/>
    <w:rsid w:val="000E1DF5"/>
    <w:rsid w:val="000E296E"/>
    <w:rsid w:val="000E6968"/>
    <w:rsid w:val="000F0BA9"/>
    <w:rsid w:val="00101A5A"/>
    <w:rsid w:val="00106AAA"/>
    <w:rsid w:val="0011648C"/>
    <w:rsid w:val="00124315"/>
    <w:rsid w:val="0013312A"/>
    <w:rsid w:val="001455FF"/>
    <w:rsid w:val="0016390F"/>
    <w:rsid w:val="00183EE6"/>
    <w:rsid w:val="00184AE2"/>
    <w:rsid w:val="001857BE"/>
    <w:rsid w:val="00191F5A"/>
    <w:rsid w:val="001A14EB"/>
    <w:rsid w:val="001A6EC6"/>
    <w:rsid w:val="001B5F27"/>
    <w:rsid w:val="001E1854"/>
    <w:rsid w:val="001F14D0"/>
    <w:rsid w:val="001F4DE3"/>
    <w:rsid w:val="002105FD"/>
    <w:rsid w:val="00211C80"/>
    <w:rsid w:val="0022114F"/>
    <w:rsid w:val="002302FB"/>
    <w:rsid w:val="0023090A"/>
    <w:rsid w:val="002312B8"/>
    <w:rsid w:val="002319F9"/>
    <w:rsid w:val="00237F2D"/>
    <w:rsid w:val="00256308"/>
    <w:rsid w:val="0026288C"/>
    <w:rsid w:val="00264718"/>
    <w:rsid w:val="00267402"/>
    <w:rsid w:val="0027005F"/>
    <w:rsid w:val="00276D33"/>
    <w:rsid w:val="00291C76"/>
    <w:rsid w:val="00291EAF"/>
    <w:rsid w:val="0029244E"/>
    <w:rsid w:val="00294A0A"/>
    <w:rsid w:val="002A3153"/>
    <w:rsid w:val="002C1F48"/>
    <w:rsid w:val="002D28CF"/>
    <w:rsid w:val="002E0C6B"/>
    <w:rsid w:val="002E5CED"/>
    <w:rsid w:val="002E6F8D"/>
    <w:rsid w:val="00303F41"/>
    <w:rsid w:val="0031250C"/>
    <w:rsid w:val="003144CE"/>
    <w:rsid w:val="00317438"/>
    <w:rsid w:val="0035282A"/>
    <w:rsid w:val="003627A1"/>
    <w:rsid w:val="0037379C"/>
    <w:rsid w:val="0037495E"/>
    <w:rsid w:val="00394CDA"/>
    <w:rsid w:val="003A7645"/>
    <w:rsid w:val="003D1F92"/>
    <w:rsid w:val="003E1841"/>
    <w:rsid w:val="003E2BC3"/>
    <w:rsid w:val="003F49EF"/>
    <w:rsid w:val="00406678"/>
    <w:rsid w:val="0041263F"/>
    <w:rsid w:val="004211BC"/>
    <w:rsid w:val="00427DA2"/>
    <w:rsid w:val="004364BA"/>
    <w:rsid w:val="00437153"/>
    <w:rsid w:val="00442F74"/>
    <w:rsid w:val="004537F5"/>
    <w:rsid w:val="00471524"/>
    <w:rsid w:val="00480836"/>
    <w:rsid w:val="00487651"/>
    <w:rsid w:val="00497FB3"/>
    <w:rsid w:val="004A6341"/>
    <w:rsid w:val="004C7AF0"/>
    <w:rsid w:val="004D0289"/>
    <w:rsid w:val="004F758F"/>
    <w:rsid w:val="00501813"/>
    <w:rsid w:val="005047A7"/>
    <w:rsid w:val="005069F6"/>
    <w:rsid w:val="00514B84"/>
    <w:rsid w:val="00542241"/>
    <w:rsid w:val="005A0317"/>
    <w:rsid w:val="005A4B27"/>
    <w:rsid w:val="005A65E3"/>
    <w:rsid w:val="005C6A38"/>
    <w:rsid w:val="005D3EBE"/>
    <w:rsid w:val="005E2780"/>
    <w:rsid w:val="006051CB"/>
    <w:rsid w:val="00617649"/>
    <w:rsid w:val="00620379"/>
    <w:rsid w:val="0063036A"/>
    <w:rsid w:val="006408FB"/>
    <w:rsid w:val="006477B9"/>
    <w:rsid w:val="00655F93"/>
    <w:rsid w:val="006972D1"/>
    <w:rsid w:val="006A12F0"/>
    <w:rsid w:val="006C29D9"/>
    <w:rsid w:val="006C46C2"/>
    <w:rsid w:val="006D2EDA"/>
    <w:rsid w:val="006D7945"/>
    <w:rsid w:val="006F6FDF"/>
    <w:rsid w:val="007003B6"/>
    <w:rsid w:val="007003FB"/>
    <w:rsid w:val="00720A41"/>
    <w:rsid w:val="00731091"/>
    <w:rsid w:val="007365AD"/>
    <w:rsid w:val="0074139F"/>
    <w:rsid w:val="00743908"/>
    <w:rsid w:val="00745F07"/>
    <w:rsid w:val="00754490"/>
    <w:rsid w:val="00761A83"/>
    <w:rsid w:val="00766FA0"/>
    <w:rsid w:val="00776F0A"/>
    <w:rsid w:val="00781F52"/>
    <w:rsid w:val="00782FAB"/>
    <w:rsid w:val="007A2193"/>
    <w:rsid w:val="007A4047"/>
    <w:rsid w:val="007B0FAA"/>
    <w:rsid w:val="007B1418"/>
    <w:rsid w:val="007B206D"/>
    <w:rsid w:val="007B6E90"/>
    <w:rsid w:val="007B733F"/>
    <w:rsid w:val="007D33D9"/>
    <w:rsid w:val="007D45B0"/>
    <w:rsid w:val="007E4A2E"/>
    <w:rsid w:val="00813BFB"/>
    <w:rsid w:val="00815153"/>
    <w:rsid w:val="0085727B"/>
    <w:rsid w:val="0087012C"/>
    <w:rsid w:val="0087385D"/>
    <w:rsid w:val="00875833"/>
    <w:rsid w:val="008A484B"/>
    <w:rsid w:val="008A69E3"/>
    <w:rsid w:val="008B3170"/>
    <w:rsid w:val="008C65BB"/>
    <w:rsid w:val="008D1B84"/>
    <w:rsid w:val="008F415B"/>
    <w:rsid w:val="00903B7B"/>
    <w:rsid w:val="00910561"/>
    <w:rsid w:val="00915BCD"/>
    <w:rsid w:val="00946420"/>
    <w:rsid w:val="00946BB9"/>
    <w:rsid w:val="00972B48"/>
    <w:rsid w:val="00977DB0"/>
    <w:rsid w:val="009917F8"/>
    <w:rsid w:val="009A1BE5"/>
    <w:rsid w:val="009A3C50"/>
    <w:rsid w:val="009A7833"/>
    <w:rsid w:val="009D019D"/>
    <w:rsid w:val="009D6AD1"/>
    <w:rsid w:val="009E341E"/>
    <w:rsid w:val="00A0076D"/>
    <w:rsid w:val="00A14E8E"/>
    <w:rsid w:val="00A21E69"/>
    <w:rsid w:val="00A27A8D"/>
    <w:rsid w:val="00A32005"/>
    <w:rsid w:val="00A44490"/>
    <w:rsid w:val="00A44771"/>
    <w:rsid w:val="00A465FE"/>
    <w:rsid w:val="00A519BF"/>
    <w:rsid w:val="00A521BD"/>
    <w:rsid w:val="00A67414"/>
    <w:rsid w:val="00A74366"/>
    <w:rsid w:val="00A75310"/>
    <w:rsid w:val="00A82A60"/>
    <w:rsid w:val="00A96018"/>
    <w:rsid w:val="00AC6409"/>
    <w:rsid w:val="00AD2ECB"/>
    <w:rsid w:val="00AD6A2A"/>
    <w:rsid w:val="00AD78A6"/>
    <w:rsid w:val="00AE29F8"/>
    <w:rsid w:val="00AE6D88"/>
    <w:rsid w:val="00AF4532"/>
    <w:rsid w:val="00B03BDD"/>
    <w:rsid w:val="00B10012"/>
    <w:rsid w:val="00B11755"/>
    <w:rsid w:val="00B81EDB"/>
    <w:rsid w:val="00B845E5"/>
    <w:rsid w:val="00B917D8"/>
    <w:rsid w:val="00BA6835"/>
    <w:rsid w:val="00BB0C76"/>
    <w:rsid w:val="00BB3F29"/>
    <w:rsid w:val="00BD2091"/>
    <w:rsid w:val="00BD4DAA"/>
    <w:rsid w:val="00BE57B3"/>
    <w:rsid w:val="00BF4295"/>
    <w:rsid w:val="00C0012F"/>
    <w:rsid w:val="00C03D15"/>
    <w:rsid w:val="00C055D7"/>
    <w:rsid w:val="00C25E89"/>
    <w:rsid w:val="00C5003D"/>
    <w:rsid w:val="00C61074"/>
    <w:rsid w:val="00C66F73"/>
    <w:rsid w:val="00C71767"/>
    <w:rsid w:val="00C93C41"/>
    <w:rsid w:val="00CA111D"/>
    <w:rsid w:val="00CB71FA"/>
    <w:rsid w:val="00CC39F0"/>
    <w:rsid w:val="00CD55EF"/>
    <w:rsid w:val="00CE1F45"/>
    <w:rsid w:val="00CE778C"/>
    <w:rsid w:val="00CE7DE1"/>
    <w:rsid w:val="00CF04ED"/>
    <w:rsid w:val="00CF4A58"/>
    <w:rsid w:val="00CF4E06"/>
    <w:rsid w:val="00D00244"/>
    <w:rsid w:val="00D11470"/>
    <w:rsid w:val="00D1546B"/>
    <w:rsid w:val="00D269CF"/>
    <w:rsid w:val="00D35C9A"/>
    <w:rsid w:val="00D57916"/>
    <w:rsid w:val="00D6699A"/>
    <w:rsid w:val="00D8383D"/>
    <w:rsid w:val="00D93848"/>
    <w:rsid w:val="00D94B7A"/>
    <w:rsid w:val="00DC2C07"/>
    <w:rsid w:val="00DC611F"/>
    <w:rsid w:val="00DD6241"/>
    <w:rsid w:val="00DD6406"/>
    <w:rsid w:val="00DD7A66"/>
    <w:rsid w:val="00DE18AF"/>
    <w:rsid w:val="00E15C0E"/>
    <w:rsid w:val="00E2655C"/>
    <w:rsid w:val="00E469D8"/>
    <w:rsid w:val="00E7109B"/>
    <w:rsid w:val="00E711A3"/>
    <w:rsid w:val="00E72DB5"/>
    <w:rsid w:val="00E75035"/>
    <w:rsid w:val="00E86CB8"/>
    <w:rsid w:val="00E87EBF"/>
    <w:rsid w:val="00E93854"/>
    <w:rsid w:val="00EA3040"/>
    <w:rsid w:val="00EA3E9A"/>
    <w:rsid w:val="00EA5B44"/>
    <w:rsid w:val="00EA5FC4"/>
    <w:rsid w:val="00EB5A6A"/>
    <w:rsid w:val="00EC0826"/>
    <w:rsid w:val="00ED1631"/>
    <w:rsid w:val="00ED3128"/>
    <w:rsid w:val="00ED5A4E"/>
    <w:rsid w:val="00ED629A"/>
    <w:rsid w:val="00EF2F99"/>
    <w:rsid w:val="00EF7E61"/>
    <w:rsid w:val="00F00940"/>
    <w:rsid w:val="00F17CCC"/>
    <w:rsid w:val="00F17FDE"/>
    <w:rsid w:val="00F40CDB"/>
    <w:rsid w:val="00F45107"/>
    <w:rsid w:val="00F62787"/>
    <w:rsid w:val="00F64A63"/>
    <w:rsid w:val="00F707AE"/>
    <w:rsid w:val="00F72503"/>
    <w:rsid w:val="00F7289B"/>
    <w:rsid w:val="00F76A06"/>
    <w:rsid w:val="00F80BB4"/>
    <w:rsid w:val="00F95846"/>
    <w:rsid w:val="00FE1CBF"/>
    <w:rsid w:val="00FE2FB2"/>
    <w:rsid w:val="00FF4EF7"/>
    <w:rsid w:val="112A47B8"/>
    <w:rsid w:val="1A5336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F707AE"/>
    <w:pPr>
      <w:widowControl w:val="0"/>
      <w:jc w:val="both"/>
    </w:pPr>
    <w:rPr>
      <w:rFonts w:ascii="Calibri" w:hAnsi="Calibri" w:cs="黑体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312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312B8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312B8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312B8"/>
    <w:rPr>
      <w:rFonts w:ascii="Calibri Light" w:eastAsia="宋体" w:hAnsi="Calibri Light" w:cs="黑体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rsid w:val="002312B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312B8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231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2312B8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231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2312B8"/>
    <w:rPr>
      <w:rFonts w:cs="Times New Roman"/>
      <w:sz w:val="18"/>
      <w:szCs w:val="18"/>
    </w:rPr>
  </w:style>
  <w:style w:type="paragraph" w:styleId="TOC1">
    <w:name w:val="toc 1"/>
    <w:basedOn w:val="Normal"/>
    <w:next w:val="Normal"/>
    <w:uiPriority w:val="99"/>
    <w:rsid w:val="002312B8"/>
  </w:style>
  <w:style w:type="paragraph" w:styleId="TOC2">
    <w:name w:val="toc 2"/>
    <w:basedOn w:val="Normal"/>
    <w:next w:val="Normal"/>
    <w:uiPriority w:val="99"/>
    <w:rsid w:val="002312B8"/>
    <w:pPr>
      <w:ind w:leftChars="200" w:left="420"/>
    </w:pPr>
  </w:style>
  <w:style w:type="character" w:styleId="Hyperlink">
    <w:name w:val="Hyperlink"/>
    <w:basedOn w:val="DefaultParagraphFont"/>
    <w:uiPriority w:val="99"/>
    <w:rsid w:val="002312B8"/>
    <w:rPr>
      <w:rFonts w:cs="Times New Roman"/>
      <w:color w:val="0563C1"/>
      <w:u w:val="single"/>
    </w:rPr>
  </w:style>
  <w:style w:type="table" w:styleId="TableGrid">
    <w:name w:val="Table Grid"/>
    <w:basedOn w:val="TableNormal"/>
    <w:uiPriority w:val="99"/>
    <w:rsid w:val="002312B8"/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Normal"/>
    <w:uiPriority w:val="99"/>
    <w:rsid w:val="002312B8"/>
    <w:pPr>
      <w:ind w:firstLineChars="200" w:firstLine="420"/>
    </w:pPr>
  </w:style>
  <w:style w:type="paragraph" w:customStyle="1" w:styleId="TOC10">
    <w:name w:val="TOC 标题1"/>
    <w:basedOn w:val="Heading1"/>
    <w:next w:val="Normal"/>
    <w:uiPriority w:val="99"/>
    <w:rsid w:val="002312B8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table" w:customStyle="1" w:styleId="1-11">
    <w:name w:val="网格表 1 浅色 - 着色 11"/>
    <w:uiPriority w:val="99"/>
    <w:rsid w:val="002312B8"/>
    <w:rPr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2079</TotalTime>
  <Pages>89</Pages>
  <Words>2579</Words>
  <Characters>14702</Characters>
  <Application>Microsoft Office Outlook</Application>
  <DocSecurity>0</DocSecurity>
  <Lines>0</Lines>
  <Paragraphs>0</Paragraphs>
  <ScaleCrop>false</ScaleCrop>
  <Company>Microsoft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项目名称</dc:title>
  <dc:subject/>
  <dc:creator>Microsoft</dc:creator>
  <cp:keywords/>
  <dc:description/>
  <cp:lastModifiedBy>jhuser</cp:lastModifiedBy>
  <cp:revision>115</cp:revision>
  <dcterms:created xsi:type="dcterms:W3CDTF">2015-05-11T14:17:00Z</dcterms:created>
  <dcterms:modified xsi:type="dcterms:W3CDTF">2015-06-12T09:26:00Z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